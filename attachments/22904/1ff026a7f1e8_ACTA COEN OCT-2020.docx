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8"/>
        <w:gridCol w:w="3864"/>
        <w:gridCol w:w="1829"/>
        <w:gridCol w:w="2122"/>
      </w:tblGrid>
      <w:tr w:rsidR="00095442" w:rsidRPr="008B3038" w14:paraId="4B6CA707" w14:textId="77777777" w:rsidTr="007877DB">
        <w:tc>
          <w:tcPr>
            <w:tcW w:w="9243" w:type="dxa"/>
            <w:gridSpan w:val="4"/>
            <w:shd w:val="clear" w:color="auto" w:fill="auto"/>
          </w:tcPr>
          <w:p w14:paraId="51ABEB3F" w14:textId="7C0FB462" w:rsidR="00095442" w:rsidRPr="008B3038" w:rsidRDefault="00095442" w:rsidP="0003521F">
            <w:pPr>
              <w:spacing w:before="120" w:line="276" w:lineRule="auto"/>
              <w:rPr>
                <w:rFonts w:cs="Arial"/>
                <w:sz w:val="20"/>
                <w:szCs w:val="24"/>
              </w:rPr>
            </w:pPr>
            <w:r>
              <w:rPr>
                <w:rFonts w:eastAsia="Calibri"/>
                <w:sz w:val="20"/>
                <w:lang w:val="es-MX"/>
              </w:rPr>
              <w:t xml:space="preserve">ACTA No.   </w:t>
            </w:r>
            <w:r w:rsidR="0003521F">
              <w:rPr>
                <w:rFonts w:eastAsia="Calibri"/>
                <w:sz w:val="20"/>
                <w:lang w:val="es-MX"/>
              </w:rPr>
              <w:t>003</w:t>
            </w:r>
            <w:r>
              <w:rPr>
                <w:rFonts w:eastAsia="Calibri"/>
                <w:sz w:val="20"/>
                <w:lang w:val="es-MX"/>
              </w:rPr>
              <w:t xml:space="preserve">  / </w:t>
            </w:r>
            <w:r w:rsidR="002C4E59" w:rsidRPr="001E1CCB">
              <w:rPr>
                <w:rFonts w:cs="Arial"/>
                <w:sz w:val="20"/>
                <w:szCs w:val="22"/>
                <w:lang w:val="es-ES"/>
              </w:rPr>
              <w:t>MDN–COGFM–COARC–SECAR-CA FRANCISCO HERNANDO CUBIDES GRANADOS-JINEN-DENAP-SUDEN-COENA</w:t>
            </w:r>
            <w:r w:rsidR="002C4E59">
              <w:rPr>
                <w:rFonts w:eastAsia="Calibri" w:cs="Arial"/>
                <w:sz w:val="20"/>
              </w:rPr>
              <w:t xml:space="preserve"> </w:t>
            </w:r>
            <w:r>
              <w:rPr>
                <w:rFonts w:eastAsia="Calibri" w:cs="Arial"/>
                <w:sz w:val="20"/>
              </w:rPr>
              <w:t>-2.21</w:t>
            </w:r>
          </w:p>
        </w:tc>
      </w:tr>
      <w:tr w:rsidR="00095442" w:rsidRPr="008B3038" w14:paraId="09533DDA" w14:textId="77777777" w:rsidTr="007877DB">
        <w:tc>
          <w:tcPr>
            <w:tcW w:w="924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22509AE6" w14:textId="79CA6200" w:rsidR="00095442" w:rsidRPr="003845C9" w:rsidRDefault="00D77EAA" w:rsidP="00B375E8">
            <w:pPr>
              <w:spacing w:before="120" w:line="276" w:lineRule="auto"/>
              <w:rPr>
                <w:sz w:val="20"/>
              </w:rPr>
            </w:pPr>
            <w:r>
              <w:rPr>
                <w:rFonts w:cs="Arial"/>
                <w:sz w:val="20"/>
              </w:rPr>
              <w:t>Acta</w:t>
            </w:r>
            <w:r w:rsidR="009D0131">
              <w:rPr>
                <w:rFonts w:cs="Arial"/>
                <w:sz w:val="20"/>
              </w:rPr>
              <w:t xml:space="preserve"> </w:t>
            </w:r>
            <w:r w:rsidR="00095442" w:rsidRPr="00BB24D9">
              <w:rPr>
                <w:sz w:val="20"/>
              </w:rPr>
              <w:t xml:space="preserve">Entrega de </w:t>
            </w:r>
            <w:r w:rsidR="00095442">
              <w:rPr>
                <w:sz w:val="20"/>
              </w:rPr>
              <w:t xml:space="preserve">Cargo </w:t>
            </w:r>
            <w:r w:rsidR="001F72E9">
              <w:rPr>
                <w:sz w:val="20"/>
              </w:rPr>
              <w:t>de</w:t>
            </w:r>
            <w:r w:rsidR="00B375E8">
              <w:rPr>
                <w:sz w:val="20"/>
              </w:rPr>
              <w:t>l Comando de Oficiales d</w:t>
            </w:r>
            <w:r w:rsidR="001F72E9">
              <w:rPr>
                <w:sz w:val="20"/>
              </w:rPr>
              <w:t>e la Escuela Naval de Cadetes “Almirante Padilla”</w:t>
            </w:r>
            <w:r w:rsidR="00095442" w:rsidRPr="00A26EA1">
              <w:rPr>
                <w:color w:val="808080" w:themeColor="background1" w:themeShade="80"/>
                <w:sz w:val="20"/>
              </w:rPr>
              <w:t xml:space="preserve"> </w:t>
            </w:r>
            <w:r w:rsidR="00095442">
              <w:rPr>
                <w:sz w:val="20"/>
              </w:rPr>
              <w:t xml:space="preserve"> </w:t>
            </w:r>
          </w:p>
        </w:tc>
      </w:tr>
      <w:tr w:rsidR="00095442" w:rsidRPr="008B3038" w14:paraId="01F66C45" w14:textId="77777777" w:rsidTr="007877DB">
        <w:tc>
          <w:tcPr>
            <w:tcW w:w="924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597894EF" w14:textId="518BC9DA" w:rsidR="00095442" w:rsidRPr="008B3038" w:rsidRDefault="00095442" w:rsidP="00B375E8">
            <w:pPr>
              <w:autoSpaceDE w:val="0"/>
              <w:autoSpaceDN w:val="0"/>
              <w:adjustRightInd w:val="0"/>
              <w:spacing w:before="120" w:line="276" w:lineRule="auto"/>
              <w:rPr>
                <w:rFonts w:cs="Arial"/>
                <w:sz w:val="20"/>
              </w:rPr>
            </w:pPr>
            <w:r w:rsidRPr="008B3038">
              <w:rPr>
                <w:rFonts w:cs="Arial"/>
                <w:sz w:val="20"/>
              </w:rPr>
              <w:t xml:space="preserve">Lugar y Fecha: </w:t>
            </w:r>
            <w:r>
              <w:rPr>
                <w:rFonts w:cs="Arial"/>
                <w:sz w:val="20"/>
              </w:rPr>
              <w:t xml:space="preserve">  </w:t>
            </w:r>
            <w:r w:rsidR="00E42DAA" w:rsidRPr="009D3EE9">
              <w:rPr>
                <w:rFonts w:cs="Arial"/>
                <w:sz w:val="20"/>
              </w:rPr>
              <w:t>Cartagena de Indias</w:t>
            </w:r>
            <w:r w:rsidR="00EF16C3">
              <w:rPr>
                <w:rFonts w:cs="Arial"/>
                <w:sz w:val="20"/>
              </w:rPr>
              <w:t>, D</w:t>
            </w:r>
            <w:r w:rsidR="001F72E9">
              <w:rPr>
                <w:rFonts w:cs="Arial"/>
                <w:sz w:val="20"/>
              </w:rPr>
              <w:t>.C.</w:t>
            </w:r>
            <w:r w:rsidR="00E42DAA" w:rsidRPr="009D3EE9">
              <w:rPr>
                <w:rFonts w:cs="Arial"/>
                <w:sz w:val="20"/>
              </w:rPr>
              <w:t xml:space="preserve"> </w:t>
            </w:r>
            <w:r w:rsidR="00E42DAA" w:rsidRPr="009D3EE9">
              <w:rPr>
                <w:rFonts w:cs="Arial"/>
                <w:sz w:val="18"/>
                <w:szCs w:val="18"/>
                <w:lang w:eastAsia="es-CO"/>
              </w:rPr>
              <w:t>y T</w:t>
            </w:r>
            <w:r w:rsidR="001F72E9">
              <w:rPr>
                <w:rFonts w:cs="Arial"/>
                <w:sz w:val="18"/>
                <w:szCs w:val="18"/>
                <w:lang w:eastAsia="es-CO"/>
              </w:rPr>
              <w:t>.</w:t>
            </w:r>
            <w:r w:rsidR="00EF16C3">
              <w:rPr>
                <w:rFonts w:cs="Arial"/>
                <w:sz w:val="18"/>
                <w:szCs w:val="18"/>
                <w:lang w:eastAsia="es-CO"/>
              </w:rPr>
              <w:t xml:space="preserve">, </w:t>
            </w:r>
            <w:r w:rsidR="00B375E8">
              <w:rPr>
                <w:rFonts w:cs="Arial"/>
                <w:sz w:val="18"/>
                <w:szCs w:val="18"/>
                <w:lang w:eastAsia="es-CO"/>
              </w:rPr>
              <w:t>31 de octubre</w:t>
            </w:r>
            <w:r w:rsidR="00EF16C3">
              <w:rPr>
                <w:rFonts w:cs="Arial"/>
                <w:sz w:val="18"/>
                <w:szCs w:val="18"/>
                <w:lang w:eastAsia="es-CO"/>
              </w:rPr>
              <w:t xml:space="preserve"> de 2020</w:t>
            </w:r>
            <w:r w:rsidRPr="009D3EE9">
              <w:rPr>
                <w:rFonts w:cs="Arial"/>
                <w:sz w:val="18"/>
                <w:szCs w:val="18"/>
                <w:lang w:eastAsia="es-CO"/>
              </w:rPr>
              <w:t xml:space="preserve"> </w:t>
            </w:r>
            <w:r w:rsidRPr="009D3EE9">
              <w:rPr>
                <w:rFonts w:cs="Arial"/>
                <w:sz w:val="20"/>
              </w:rPr>
              <w:t xml:space="preserve"> </w:t>
            </w:r>
          </w:p>
        </w:tc>
      </w:tr>
      <w:tr w:rsidR="00095442" w:rsidRPr="008B3038" w14:paraId="3AF9DFD1" w14:textId="77777777" w:rsidTr="007877DB">
        <w:tc>
          <w:tcPr>
            <w:tcW w:w="1428" w:type="dxa"/>
            <w:tcBorders>
              <w:top w:val="single" w:sz="4" w:space="0" w:color="auto"/>
            </w:tcBorders>
            <w:shd w:val="clear" w:color="auto" w:fill="auto"/>
          </w:tcPr>
          <w:p w14:paraId="65A44591" w14:textId="77777777" w:rsidR="00095442" w:rsidRPr="008B3038" w:rsidRDefault="00095442" w:rsidP="001F72E9">
            <w:pPr>
              <w:spacing w:before="120" w:line="276" w:lineRule="auto"/>
              <w:jc w:val="both"/>
              <w:rPr>
                <w:rFonts w:cs="Arial"/>
                <w:sz w:val="20"/>
              </w:rPr>
            </w:pPr>
            <w:r w:rsidRPr="008B3038">
              <w:rPr>
                <w:rFonts w:cs="Arial"/>
                <w:sz w:val="20"/>
              </w:rPr>
              <w:t xml:space="preserve">Hora Inicio: </w:t>
            </w:r>
          </w:p>
        </w:tc>
        <w:tc>
          <w:tcPr>
            <w:tcW w:w="3864" w:type="dxa"/>
            <w:tcBorders>
              <w:top w:val="single" w:sz="4" w:space="0" w:color="auto"/>
            </w:tcBorders>
            <w:shd w:val="clear" w:color="auto" w:fill="auto"/>
          </w:tcPr>
          <w:p w14:paraId="6A0DB5D9" w14:textId="62BB36F7" w:rsidR="00095442" w:rsidRPr="008B3038" w:rsidRDefault="00095442" w:rsidP="001F72E9">
            <w:pPr>
              <w:spacing w:before="120" w:line="276" w:lineRule="auto"/>
              <w:rPr>
                <w:rFonts w:cs="Arial"/>
                <w:sz w:val="20"/>
                <w:szCs w:val="24"/>
              </w:rPr>
            </w:pPr>
          </w:p>
        </w:tc>
        <w:tc>
          <w:tcPr>
            <w:tcW w:w="1829" w:type="dxa"/>
            <w:tcBorders>
              <w:top w:val="single" w:sz="4" w:space="0" w:color="auto"/>
            </w:tcBorders>
            <w:shd w:val="clear" w:color="auto" w:fill="auto"/>
          </w:tcPr>
          <w:p w14:paraId="2B064570" w14:textId="77777777" w:rsidR="00095442" w:rsidRPr="008B3038" w:rsidRDefault="00095442" w:rsidP="00095442">
            <w:pPr>
              <w:rPr>
                <w:rFonts w:cs="Arial"/>
                <w:sz w:val="20"/>
              </w:rPr>
            </w:pPr>
            <w:r w:rsidRPr="008B3038">
              <w:rPr>
                <w:rFonts w:cs="Arial"/>
                <w:sz w:val="20"/>
              </w:rPr>
              <w:t>Hora Finalización</w:t>
            </w:r>
            <w:r>
              <w:rPr>
                <w:rFonts w:cs="Arial"/>
                <w:sz w:val="20"/>
              </w:rPr>
              <w:t>:</w:t>
            </w:r>
          </w:p>
        </w:tc>
        <w:tc>
          <w:tcPr>
            <w:tcW w:w="2122" w:type="dxa"/>
            <w:tcBorders>
              <w:top w:val="single" w:sz="4" w:space="0" w:color="auto"/>
            </w:tcBorders>
            <w:shd w:val="clear" w:color="auto" w:fill="auto"/>
          </w:tcPr>
          <w:p w14:paraId="2AA299FA" w14:textId="10D5455A" w:rsidR="00095442" w:rsidRPr="008B3038" w:rsidRDefault="00095442" w:rsidP="00095442">
            <w:pPr>
              <w:rPr>
                <w:rFonts w:cs="Arial"/>
                <w:sz w:val="20"/>
                <w:szCs w:val="24"/>
              </w:rPr>
            </w:pPr>
          </w:p>
        </w:tc>
      </w:tr>
      <w:tr w:rsidR="00095442" w:rsidRPr="008B3038" w14:paraId="6E134BD5" w14:textId="77777777" w:rsidTr="007877DB">
        <w:tc>
          <w:tcPr>
            <w:tcW w:w="1428" w:type="dxa"/>
            <w:shd w:val="clear" w:color="auto" w:fill="auto"/>
          </w:tcPr>
          <w:p w14:paraId="1F0C2028" w14:textId="77777777" w:rsidR="00095442" w:rsidRPr="008B3038" w:rsidRDefault="00095442" w:rsidP="00095442">
            <w:pPr>
              <w:rPr>
                <w:rFonts w:cs="Arial"/>
                <w:sz w:val="20"/>
              </w:rPr>
            </w:pPr>
            <w:r w:rsidRPr="008B3038">
              <w:rPr>
                <w:rFonts w:cs="Arial"/>
                <w:sz w:val="20"/>
              </w:rPr>
              <w:t>Participantes:</w:t>
            </w:r>
          </w:p>
        </w:tc>
        <w:tc>
          <w:tcPr>
            <w:tcW w:w="7815" w:type="dxa"/>
            <w:gridSpan w:val="3"/>
            <w:shd w:val="clear" w:color="auto" w:fill="auto"/>
          </w:tcPr>
          <w:p w14:paraId="2F3A6018" w14:textId="0AB64C29" w:rsidR="00095442" w:rsidRPr="009D3EE9" w:rsidRDefault="00562CC8" w:rsidP="001F72E9">
            <w:pPr>
              <w:spacing w:before="120" w:after="120" w:line="276" w:lineRule="auto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Capitán de Fragata</w:t>
            </w:r>
            <w:r w:rsidR="00FC1B99" w:rsidRPr="009D3EE9">
              <w:rPr>
                <w:rFonts w:cs="Arial"/>
                <w:sz w:val="20"/>
              </w:rPr>
              <w:t xml:space="preserve"> JHON</w:t>
            </w:r>
            <w:r w:rsidR="00E42DAA" w:rsidRPr="009D3EE9">
              <w:rPr>
                <w:rFonts w:cs="Arial"/>
                <w:sz w:val="20"/>
              </w:rPr>
              <w:t xml:space="preserve"> ALEXANDER TORO CARVAJAL</w:t>
            </w:r>
          </w:p>
          <w:p w14:paraId="2E5E2DE4" w14:textId="1E04F370" w:rsidR="00095442" w:rsidRPr="00A26EA1" w:rsidRDefault="00B375E8" w:rsidP="001F72E9">
            <w:pPr>
              <w:spacing w:before="120" w:after="120" w:line="276" w:lineRule="auto"/>
              <w:jc w:val="both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Teniente de Coronel I.M. JOSE AMAYA</w:t>
            </w:r>
            <w:r w:rsidR="00095442" w:rsidRPr="009D3EE9">
              <w:rPr>
                <w:rFonts w:cs="Arial"/>
                <w:sz w:val="20"/>
              </w:rPr>
              <w:t xml:space="preserve"> </w:t>
            </w:r>
          </w:p>
        </w:tc>
      </w:tr>
    </w:tbl>
    <w:p w14:paraId="75511992" w14:textId="77777777" w:rsidR="003A6AB4" w:rsidRDefault="003A6AB4" w:rsidP="00B9795B">
      <w:pPr>
        <w:rPr>
          <w:rFonts w:cs="Arial"/>
          <w:sz w:val="20"/>
        </w:rPr>
      </w:pPr>
    </w:p>
    <w:tbl>
      <w:tblPr>
        <w:tblW w:w="92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26"/>
      </w:tblGrid>
      <w:tr w:rsidR="003A6AB4" w:rsidRPr="00F312EF" w14:paraId="44BA17C2" w14:textId="77777777" w:rsidTr="006F299D">
        <w:tc>
          <w:tcPr>
            <w:tcW w:w="9226" w:type="dxa"/>
            <w:shd w:val="clear" w:color="auto" w:fill="auto"/>
          </w:tcPr>
          <w:p w14:paraId="434EE528" w14:textId="77777777" w:rsidR="003A6AB4" w:rsidRPr="008B3038" w:rsidRDefault="003A6AB4" w:rsidP="00B46021">
            <w:pPr>
              <w:rPr>
                <w:rFonts w:cs="Arial"/>
                <w:sz w:val="20"/>
                <w:szCs w:val="24"/>
              </w:rPr>
            </w:pPr>
            <w:r w:rsidRPr="008B3038">
              <w:rPr>
                <w:rFonts w:cs="Arial"/>
                <w:sz w:val="20"/>
                <w:szCs w:val="24"/>
              </w:rPr>
              <w:t>Orden del Día:</w:t>
            </w:r>
          </w:p>
        </w:tc>
      </w:tr>
      <w:tr w:rsidR="003A6AB4" w:rsidRPr="00F312EF" w14:paraId="20B54800" w14:textId="77777777" w:rsidTr="006F299D">
        <w:tc>
          <w:tcPr>
            <w:tcW w:w="9226" w:type="dxa"/>
            <w:shd w:val="clear" w:color="auto" w:fill="auto"/>
          </w:tcPr>
          <w:p w14:paraId="322E3A5B" w14:textId="77777777" w:rsidR="003F5A29" w:rsidRDefault="003F5A29" w:rsidP="005F4991">
            <w:pPr>
              <w:pStyle w:val="Prrafodelista"/>
              <w:numPr>
                <w:ilvl w:val="3"/>
                <w:numId w:val="2"/>
              </w:numPr>
              <w:tabs>
                <w:tab w:val="left" w:pos="733"/>
              </w:tabs>
              <w:ind w:left="0" w:firstLine="0"/>
              <w:rPr>
                <w:color w:val="000000"/>
                <w:sz w:val="20"/>
              </w:rPr>
            </w:pPr>
            <w:r w:rsidRPr="003F5A29">
              <w:rPr>
                <w:rFonts w:cs="Arial"/>
                <w:color w:val="000000" w:themeColor="text1"/>
                <w:sz w:val="20"/>
              </w:rPr>
              <w:t>FUNDAMENTO LEGAL</w:t>
            </w:r>
            <w:r w:rsidRPr="008B3038">
              <w:rPr>
                <w:color w:val="000000"/>
                <w:sz w:val="20"/>
              </w:rPr>
              <w:t xml:space="preserve"> </w:t>
            </w:r>
          </w:p>
          <w:p w14:paraId="32817679" w14:textId="77777777" w:rsidR="003F5A29" w:rsidRDefault="003F5A29" w:rsidP="005F4991">
            <w:pPr>
              <w:pStyle w:val="Prrafodelista"/>
              <w:numPr>
                <w:ilvl w:val="3"/>
                <w:numId w:val="2"/>
              </w:numPr>
              <w:ind w:left="0" w:firstLine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NO</w:t>
            </w:r>
            <w:r w:rsidRPr="008B3038">
              <w:rPr>
                <w:color w:val="000000"/>
                <w:sz w:val="20"/>
              </w:rPr>
              <w:t>MBRE DE LA UNIDAD /DEPENDENCIA /COMANDO</w:t>
            </w:r>
          </w:p>
          <w:p w14:paraId="2BAAC963" w14:textId="77777777" w:rsidR="003F5A29" w:rsidRDefault="003F5A29" w:rsidP="005F4991">
            <w:pPr>
              <w:pStyle w:val="Prrafodelista"/>
              <w:numPr>
                <w:ilvl w:val="3"/>
                <w:numId w:val="2"/>
              </w:numPr>
              <w:ind w:left="0" w:firstLine="0"/>
              <w:rPr>
                <w:color w:val="000000"/>
                <w:sz w:val="20"/>
              </w:rPr>
            </w:pPr>
            <w:r w:rsidRPr="008B3038">
              <w:rPr>
                <w:color w:val="000000"/>
                <w:sz w:val="20"/>
              </w:rPr>
              <w:t>MISION Y FUNCIONES QUE NORMALMENTE DESEMPEÑA</w:t>
            </w:r>
          </w:p>
          <w:p w14:paraId="51FCB51A" w14:textId="77777777" w:rsidR="003F5A29" w:rsidRDefault="003F5A29" w:rsidP="005F4991">
            <w:pPr>
              <w:pStyle w:val="Prrafodelista"/>
              <w:numPr>
                <w:ilvl w:val="3"/>
                <w:numId w:val="2"/>
              </w:numPr>
              <w:ind w:left="0" w:firstLine="0"/>
              <w:rPr>
                <w:color w:val="000000"/>
                <w:sz w:val="20"/>
              </w:rPr>
            </w:pPr>
            <w:r w:rsidRPr="008B3038">
              <w:rPr>
                <w:color w:val="000000"/>
                <w:sz w:val="20"/>
              </w:rPr>
              <w:t>ORGANIZACIÓN</w:t>
            </w:r>
          </w:p>
          <w:p w14:paraId="66BC93FD" w14:textId="77777777" w:rsidR="003F5A29" w:rsidRDefault="003F5A29" w:rsidP="005F4991">
            <w:pPr>
              <w:pStyle w:val="Prrafodelista"/>
              <w:numPr>
                <w:ilvl w:val="3"/>
                <w:numId w:val="2"/>
              </w:numPr>
              <w:ind w:left="0" w:firstLine="0"/>
              <w:jc w:val="both"/>
              <w:rPr>
                <w:color w:val="000000"/>
                <w:sz w:val="20"/>
              </w:rPr>
            </w:pPr>
            <w:r w:rsidRPr="008B3038">
              <w:rPr>
                <w:color w:val="000000"/>
                <w:sz w:val="20"/>
              </w:rPr>
              <w:t>PERSONAL</w:t>
            </w:r>
          </w:p>
          <w:p w14:paraId="6B86402D" w14:textId="77777777" w:rsidR="003F5A29" w:rsidRDefault="003F5A29" w:rsidP="005F4991">
            <w:pPr>
              <w:pStyle w:val="Prrafodelista"/>
              <w:numPr>
                <w:ilvl w:val="3"/>
                <w:numId w:val="2"/>
              </w:numPr>
              <w:ind w:left="0" w:firstLine="0"/>
              <w:jc w:val="both"/>
              <w:rPr>
                <w:color w:val="000000"/>
                <w:sz w:val="20"/>
              </w:rPr>
            </w:pPr>
            <w:r w:rsidRPr="008B3038">
              <w:rPr>
                <w:color w:val="000000"/>
                <w:sz w:val="20"/>
              </w:rPr>
              <w:t>DOCUMENTACION</w:t>
            </w:r>
          </w:p>
          <w:p w14:paraId="1858F470" w14:textId="77777777" w:rsidR="003F5A29" w:rsidRDefault="003F5A29" w:rsidP="005F4991">
            <w:pPr>
              <w:pStyle w:val="Prrafodelista"/>
              <w:numPr>
                <w:ilvl w:val="3"/>
                <w:numId w:val="2"/>
              </w:numPr>
              <w:ind w:left="0" w:firstLine="0"/>
              <w:rPr>
                <w:color w:val="000000"/>
                <w:sz w:val="20"/>
              </w:rPr>
            </w:pPr>
            <w:r w:rsidRPr="008B3038">
              <w:rPr>
                <w:color w:val="000000"/>
                <w:sz w:val="20"/>
              </w:rPr>
              <w:t>SITUAC</w:t>
            </w:r>
            <w:r>
              <w:rPr>
                <w:color w:val="000000"/>
                <w:sz w:val="20"/>
              </w:rPr>
              <w:t>I</w:t>
            </w:r>
            <w:r w:rsidRPr="008B3038">
              <w:rPr>
                <w:color w:val="000000"/>
                <w:sz w:val="20"/>
              </w:rPr>
              <w:t>ON FISCAL</w:t>
            </w:r>
          </w:p>
          <w:p w14:paraId="27A62A5B" w14:textId="77777777" w:rsidR="00603238" w:rsidRDefault="00603238" w:rsidP="005F4991">
            <w:pPr>
              <w:pStyle w:val="Prrafodelista"/>
              <w:numPr>
                <w:ilvl w:val="3"/>
                <w:numId w:val="2"/>
              </w:numPr>
              <w:ind w:left="0" w:firstLine="0"/>
              <w:rPr>
                <w:color w:val="000000"/>
                <w:sz w:val="20"/>
              </w:rPr>
            </w:pPr>
            <w:r w:rsidRPr="008B3038">
              <w:rPr>
                <w:color w:val="000000"/>
                <w:sz w:val="20"/>
              </w:rPr>
              <w:t>INVENTARIOS FISCALES</w:t>
            </w:r>
          </w:p>
          <w:p w14:paraId="2CB3AB58" w14:textId="77777777" w:rsidR="00603238" w:rsidRDefault="00603238" w:rsidP="005F4991">
            <w:pPr>
              <w:pStyle w:val="Prrafodelista"/>
              <w:numPr>
                <w:ilvl w:val="3"/>
                <w:numId w:val="2"/>
              </w:numPr>
              <w:ind w:left="0" w:firstLine="0"/>
              <w:rPr>
                <w:color w:val="000000"/>
                <w:sz w:val="20"/>
              </w:rPr>
            </w:pPr>
            <w:r w:rsidRPr="008B3038">
              <w:rPr>
                <w:color w:val="000000"/>
                <w:sz w:val="20"/>
              </w:rPr>
              <w:t>TRABAJOS EN DESARROLLO</w:t>
            </w:r>
          </w:p>
          <w:p w14:paraId="03C110FC" w14:textId="77777777" w:rsidR="00BD4EA6" w:rsidRPr="009D0131" w:rsidRDefault="00603238" w:rsidP="005F4991">
            <w:pPr>
              <w:pStyle w:val="Prrafodelista"/>
              <w:numPr>
                <w:ilvl w:val="3"/>
                <w:numId w:val="2"/>
              </w:numPr>
              <w:ind w:left="0" w:firstLine="0"/>
              <w:rPr>
                <w:color w:val="000000"/>
                <w:sz w:val="20"/>
              </w:rPr>
            </w:pPr>
            <w:r w:rsidRPr="005A5481">
              <w:rPr>
                <w:color w:val="000000"/>
                <w:sz w:val="20"/>
                <w:szCs w:val="24"/>
              </w:rPr>
              <w:t>TRABAJOS PENDIENTES</w:t>
            </w:r>
          </w:p>
        </w:tc>
      </w:tr>
      <w:tr w:rsidR="003A6AB4" w:rsidRPr="00F312EF" w14:paraId="0EA61F2B" w14:textId="77777777" w:rsidTr="006F299D">
        <w:tc>
          <w:tcPr>
            <w:tcW w:w="9226" w:type="dxa"/>
            <w:shd w:val="clear" w:color="auto" w:fill="auto"/>
          </w:tcPr>
          <w:p w14:paraId="6597E12B" w14:textId="77777777" w:rsidR="003A6AB4" w:rsidRPr="008B3038" w:rsidRDefault="003A6AB4" w:rsidP="00B46021">
            <w:pPr>
              <w:rPr>
                <w:rFonts w:cs="Arial"/>
                <w:sz w:val="20"/>
              </w:rPr>
            </w:pPr>
            <w:r w:rsidRPr="008B3038">
              <w:rPr>
                <w:rFonts w:cs="Arial"/>
                <w:sz w:val="20"/>
              </w:rPr>
              <w:t xml:space="preserve">Desarrollo: </w:t>
            </w:r>
          </w:p>
        </w:tc>
      </w:tr>
      <w:tr w:rsidR="003A6AB4" w:rsidRPr="00F312EF" w14:paraId="0A1711AE" w14:textId="77777777" w:rsidTr="006F299D">
        <w:trPr>
          <w:trHeight w:val="855"/>
        </w:trPr>
        <w:tc>
          <w:tcPr>
            <w:tcW w:w="9226" w:type="dxa"/>
            <w:shd w:val="clear" w:color="auto" w:fill="auto"/>
          </w:tcPr>
          <w:p w14:paraId="1606615B" w14:textId="77777777" w:rsidR="00B81C61" w:rsidRPr="00963021" w:rsidRDefault="00B81C61" w:rsidP="00963021">
            <w:pPr>
              <w:tabs>
                <w:tab w:val="left" w:pos="9133"/>
              </w:tabs>
              <w:jc w:val="both"/>
              <w:rPr>
                <w:color w:val="000000"/>
                <w:sz w:val="20"/>
              </w:rPr>
            </w:pPr>
          </w:p>
          <w:p w14:paraId="0DD1A466" w14:textId="77A9B52B" w:rsidR="002F50BE" w:rsidRDefault="002F50BE" w:rsidP="00603238">
            <w:pPr>
              <w:pStyle w:val="Prrafodelista"/>
              <w:numPr>
                <w:ilvl w:val="0"/>
                <w:numId w:val="8"/>
              </w:numPr>
              <w:rPr>
                <w:color w:val="000000"/>
                <w:sz w:val="20"/>
              </w:rPr>
            </w:pPr>
            <w:r w:rsidRPr="008B3038">
              <w:rPr>
                <w:color w:val="000000"/>
                <w:sz w:val="20"/>
              </w:rPr>
              <w:t>FUNDAMENTO LEGAL</w:t>
            </w:r>
          </w:p>
          <w:p w14:paraId="44981DB2" w14:textId="2C23EA20" w:rsidR="00103207" w:rsidRDefault="00103207" w:rsidP="00103207">
            <w:pPr>
              <w:rPr>
                <w:color w:val="000000"/>
                <w:sz w:val="20"/>
              </w:rPr>
            </w:pPr>
          </w:p>
          <w:p w14:paraId="4D31DA78" w14:textId="2AFEA182" w:rsidR="00B375E8" w:rsidRPr="00B375E8" w:rsidRDefault="00103207" w:rsidP="00B375E8">
            <w:pPr>
              <w:autoSpaceDE w:val="0"/>
              <w:autoSpaceDN w:val="0"/>
              <w:spacing w:before="40" w:after="40"/>
              <w:ind w:left="351" w:hanging="351"/>
              <w:jc w:val="both"/>
              <w:rPr>
                <w:rFonts w:cs="Arial"/>
                <w:sz w:val="22"/>
                <w:lang w:eastAsia="es-419"/>
              </w:rPr>
            </w:pPr>
            <w:r>
              <w:rPr>
                <w:rFonts w:cs="Arial"/>
                <w:color w:val="000000"/>
                <w:sz w:val="20"/>
              </w:rPr>
              <w:t xml:space="preserve">      </w:t>
            </w:r>
            <w:r w:rsidR="00B375E8" w:rsidRPr="00B375E8">
              <w:rPr>
                <w:rFonts w:cs="Arial"/>
                <w:sz w:val="20"/>
              </w:rPr>
              <w:t>Acuerdo OAP de Vacaciones No. 0821 julio-2020 de fecha 26-06-20 (por necesidades del servicio las disfruta en el mes de noviembre de 2020, acuerdo señal No. 20204268212013563/MDN-COGFM-COATC-SECAR-JINEN-SUDEN-DACEN-FACIN-86.2 de fecha julio 2020 </w:t>
            </w:r>
          </w:p>
          <w:p w14:paraId="78D9A8E2" w14:textId="77777777" w:rsidR="00103207" w:rsidRPr="00103207" w:rsidRDefault="00103207" w:rsidP="00103207">
            <w:pPr>
              <w:rPr>
                <w:color w:val="000000"/>
                <w:sz w:val="20"/>
              </w:rPr>
            </w:pPr>
            <w:bookmarkStart w:id="0" w:name="_GoBack"/>
            <w:bookmarkEnd w:id="0"/>
          </w:p>
          <w:p w14:paraId="3E9C8358" w14:textId="77777777" w:rsidR="00B339F2" w:rsidRDefault="00B339F2" w:rsidP="00B339F2">
            <w:pPr>
              <w:pStyle w:val="Prrafodelista"/>
              <w:ind w:left="360"/>
              <w:rPr>
                <w:color w:val="000000"/>
                <w:sz w:val="20"/>
              </w:rPr>
            </w:pPr>
          </w:p>
          <w:p w14:paraId="42B8F4C9" w14:textId="77777777" w:rsidR="003E2F8D" w:rsidRDefault="002F50BE" w:rsidP="00603238">
            <w:pPr>
              <w:pStyle w:val="Prrafodelista"/>
              <w:numPr>
                <w:ilvl w:val="0"/>
                <w:numId w:val="8"/>
              </w:numPr>
              <w:rPr>
                <w:color w:val="000000"/>
                <w:sz w:val="20"/>
              </w:rPr>
            </w:pPr>
            <w:r w:rsidRPr="008B3038">
              <w:rPr>
                <w:color w:val="000000"/>
                <w:sz w:val="20"/>
              </w:rPr>
              <w:t>NOMBRE DE LA UNIDAD /DEPENDENCIA /COMANDO</w:t>
            </w:r>
          </w:p>
          <w:p w14:paraId="520A8BCB" w14:textId="77777777" w:rsidR="00103207" w:rsidRDefault="00103207" w:rsidP="003E2F8D">
            <w:pPr>
              <w:rPr>
                <w:color w:val="000000"/>
                <w:sz w:val="20"/>
              </w:rPr>
            </w:pPr>
          </w:p>
          <w:p w14:paraId="5FDE6D89" w14:textId="4EFF14BA" w:rsidR="00B339F2" w:rsidRDefault="00103207" w:rsidP="003E2F8D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   Comando Curso Oficiales Escuela Naval de Cadetes “Almirante Padilla"</w:t>
            </w:r>
          </w:p>
          <w:p w14:paraId="2ACB0AC0" w14:textId="4A681FCC" w:rsidR="001F72E9" w:rsidRDefault="001F72E9" w:rsidP="003E2F8D">
            <w:pPr>
              <w:rPr>
                <w:color w:val="000000"/>
                <w:sz w:val="20"/>
              </w:rPr>
            </w:pPr>
          </w:p>
          <w:p w14:paraId="1798A9DB" w14:textId="56B8FABE" w:rsidR="001F72E9" w:rsidRDefault="001F72E9" w:rsidP="003E2F8D">
            <w:pPr>
              <w:rPr>
                <w:color w:val="000000"/>
                <w:sz w:val="20"/>
              </w:rPr>
            </w:pPr>
          </w:p>
          <w:p w14:paraId="731D1368" w14:textId="592B1A7A" w:rsidR="009A06CF" w:rsidRDefault="00EF16C3" w:rsidP="002F7EBB">
            <w:pPr>
              <w:pStyle w:val="Prrafodelista"/>
              <w:numPr>
                <w:ilvl w:val="0"/>
                <w:numId w:val="8"/>
              </w:numPr>
              <w:rPr>
                <w:color w:val="000000"/>
                <w:sz w:val="20"/>
              </w:rPr>
            </w:pPr>
            <w:r w:rsidRPr="008B3038">
              <w:rPr>
                <w:color w:val="000000"/>
                <w:sz w:val="20"/>
              </w:rPr>
              <w:t>MISIÓN</w:t>
            </w:r>
            <w:r w:rsidR="002F50BE" w:rsidRPr="008B3038">
              <w:rPr>
                <w:color w:val="000000"/>
                <w:sz w:val="20"/>
              </w:rPr>
              <w:t xml:space="preserve"> Y FUNCIONES QUE NORMALMENTE DESEMPEÑA</w:t>
            </w:r>
          </w:p>
          <w:p w14:paraId="3D7E798A" w14:textId="77777777" w:rsidR="002F7EBB" w:rsidRPr="004D02D1" w:rsidRDefault="002F7EBB" w:rsidP="004D02D1">
            <w:pPr>
              <w:rPr>
                <w:color w:val="000000"/>
                <w:sz w:val="20"/>
              </w:rPr>
            </w:pPr>
          </w:p>
          <w:p w14:paraId="3809673E" w14:textId="77777777" w:rsidR="002F50BE" w:rsidRDefault="003E2F8D" w:rsidP="004D02D1">
            <w:pPr>
              <w:pStyle w:val="Prrafodelista"/>
              <w:numPr>
                <w:ilvl w:val="0"/>
                <w:numId w:val="1"/>
              </w:numPr>
              <w:tabs>
                <w:tab w:val="left" w:pos="769"/>
              </w:tabs>
              <w:ind w:left="769" w:firstLine="0"/>
              <w:jc w:val="both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Misión</w:t>
            </w:r>
          </w:p>
          <w:p w14:paraId="68F4784D" w14:textId="77777777" w:rsidR="009C4F89" w:rsidRDefault="009C4F89" w:rsidP="009C4F89">
            <w:pPr>
              <w:pStyle w:val="Prrafodelista"/>
              <w:ind w:left="776"/>
              <w:jc w:val="both"/>
              <w:rPr>
                <w:rFonts w:cs="Arial"/>
                <w:color w:val="000000"/>
                <w:sz w:val="22"/>
                <w:szCs w:val="22"/>
              </w:rPr>
            </w:pPr>
          </w:p>
          <w:p w14:paraId="487723DA" w14:textId="1648265D" w:rsidR="009C4F89" w:rsidRPr="009C4F89" w:rsidRDefault="009C4F89" w:rsidP="009C4F89">
            <w:pPr>
              <w:pStyle w:val="Prrafodelista"/>
              <w:ind w:left="776"/>
              <w:jc w:val="both"/>
              <w:rPr>
                <w:rFonts w:cs="Arial"/>
                <w:sz w:val="20"/>
              </w:rPr>
            </w:pPr>
            <w:r w:rsidRPr="009C4F89">
              <w:rPr>
                <w:rFonts w:cs="Arial"/>
                <w:color w:val="000000"/>
                <w:sz w:val="20"/>
              </w:rPr>
              <w:t xml:space="preserve">Ejercer el control administrativo, disciplinario y el reentrenamiento Naval-Militar de los cursos de ley, cursos de complementación profesional y cursos especiales para Oficiales, programados por la Jefatura de Desarrollo Humano y Jefatura de Formación, Instrucción y Educación Naval. </w:t>
            </w:r>
          </w:p>
          <w:p w14:paraId="1679BCDF" w14:textId="7363FF3C" w:rsidR="009C4F89" w:rsidRDefault="009C4F89" w:rsidP="004D02D1">
            <w:pPr>
              <w:jc w:val="both"/>
              <w:rPr>
                <w:color w:val="000000"/>
                <w:sz w:val="20"/>
              </w:rPr>
            </w:pPr>
          </w:p>
          <w:p w14:paraId="5E439ED3" w14:textId="77777777" w:rsidR="00B375E8" w:rsidRPr="002F7EBB" w:rsidRDefault="00B375E8" w:rsidP="004D02D1">
            <w:pPr>
              <w:jc w:val="both"/>
              <w:rPr>
                <w:color w:val="000000"/>
                <w:sz w:val="20"/>
              </w:rPr>
            </w:pPr>
          </w:p>
          <w:p w14:paraId="5C51B8A8" w14:textId="348057D8" w:rsidR="00B339F2" w:rsidRPr="003E2F8D" w:rsidRDefault="009C4F89" w:rsidP="004D02D1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lastRenderedPageBreak/>
              <w:t xml:space="preserve">                          </w:t>
            </w:r>
          </w:p>
          <w:p w14:paraId="4625DFC5" w14:textId="77777777" w:rsidR="002F50BE" w:rsidRDefault="002F50BE" w:rsidP="004D02D1">
            <w:pPr>
              <w:pStyle w:val="Prrafodelista"/>
              <w:numPr>
                <w:ilvl w:val="0"/>
                <w:numId w:val="1"/>
              </w:numPr>
              <w:tabs>
                <w:tab w:val="left" w:pos="1478"/>
              </w:tabs>
              <w:ind w:left="769" w:firstLine="0"/>
              <w:jc w:val="both"/>
              <w:rPr>
                <w:color w:val="000000"/>
                <w:sz w:val="20"/>
              </w:rPr>
            </w:pPr>
            <w:r w:rsidRPr="008B3038">
              <w:rPr>
                <w:color w:val="000000"/>
                <w:sz w:val="20"/>
              </w:rPr>
              <w:t>Funciones</w:t>
            </w:r>
          </w:p>
          <w:p w14:paraId="1F4FC7C4" w14:textId="77777777" w:rsidR="009C4F89" w:rsidRPr="006C7361" w:rsidRDefault="009C4F89" w:rsidP="009C4F89">
            <w:pPr>
              <w:pStyle w:val="Prrafodelista"/>
              <w:tabs>
                <w:tab w:val="left" w:pos="492"/>
              </w:tabs>
              <w:ind w:left="492"/>
              <w:jc w:val="both"/>
              <w:rPr>
                <w:rFonts w:cs="Arial"/>
                <w:sz w:val="22"/>
                <w:szCs w:val="22"/>
              </w:rPr>
            </w:pPr>
            <w:r>
              <w:rPr>
                <w:color w:val="000000"/>
                <w:sz w:val="20"/>
              </w:rPr>
              <w:t xml:space="preserve">              </w:t>
            </w:r>
          </w:p>
          <w:p w14:paraId="52AF6C37" w14:textId="77777777" w:rsidR="009C4F89" w:rsidRPr="009C4F89" w:rsidRDefault="009C4F89" w:rsidP="009C4F89">
            <w:pPr>
              <w:pStyle w:val="Prrafodelista"/>
              <w:numPr>
                <w:ilvl w:val="2"/>
                <w:numId w:val="14"/>
              </w:numPr>
              <w:tabs>
                <w:tab w:val="left" w:pos="918"/>
              </w:tabs>
              <w:ind w:left="918" w:hanging="426"/>
              <w:rPr>
                <w:rFonts w:cs="Arial"/>
                <w:sz w:val="20"/>
              </w:rPr>
            </w:pPr>
            <w:r w:rsidRPr="009C4F89">
              <w:rPr>
                <w:rFonts w:cs="Arial"/>
                <w:sz w:val="20"/>
              </w:rPr>
              <w:t>Mantener el control administrativo y disciplinario sobre el personal de oficiales que realizan cursos de ley, cursos de complementación profesional y cursos especiales.</w:t>
            </w:r>
          </w:p>
          <w:p w14:paraId="2ED754CC" w14:textId="77777777" w:rsidR="009C4F89" w:rsidRPr="009C4F89" w:rsidRDefault="009C4F89" w:rsidP="009C4F89">
            <w:pPr>
              <w:pStyle w:val="Prrafodelista"/>
              <w:tabs>
                <w:tab w:val="left" w:pos="918"/>
              </w:tabs>
              <w:ind w:left="918"/>
              <w:rPr>
                <w:rFonts w:cs="Arial"/>
                <w:sz w:val="20"/>
              </w:rPr>
            </w:pPr>
          </w:p>
          <w:p w14:paraId="15DCCF48" w14:textId="77777777" w:rsidR="009C4F89" w:rsidRPr="009C4F89" w:rsidRDefault="009C4F89" w:rsidP="009C4F89">
            <w:pPr>
              <w:pStyle w:val="Prrafodelista"/>
              <w:numPr>
                <w:ilvl w:val="2"/>
                <w:numId w:val="14"/>
              </w:numPr>
              <w:tabs>
                <w:tab w:val="left" w:pos="918"/>
              </w:tabs>
              <w:ind w:left="918" w:hanging="426"/>
              <w:rPr>
                <w:rFonts w:cs="Arial"/>
                <w:sz w:val="20"/>
              </w:rPr>
            </w:pPr>
            <w:r w:rsidRPr="009C4F89">
              <w:rPr>
                <w:rFonts w:cs="Arial"/>
                <w:sz w:val="20"/>
              </w:rPr>
              <w:t>Asesorar al señor Director y presentar al Consejo Académico, las recomendaciones sobre el desarrollo de los cursos a su cargo.</w:t>
            </w:r>
          </w:p>
          <w:p w14:paraId="5308C756" w14:textId="77777777" w:rsidR="009C4F89" w:rsidRPr="009C4F89" w:rsidRDefault="009C4F89" w:rsidP="009C4F89">
            <w:pPr>
              <w:pStyle w:val="Prrafodelista"/>
              <w:rPr>
                <w:rFonts w:cs="Arial"/>
                <w:sz w:val="20"/>
              </w:rPr>
            </w:pPr>
          </w:p>
          <w:p w14:paraId="12D40157" w14:textId="77777777" w:rsidR="009C4F89" w:rsidRPr="009C4F89" w:rsidRDefault="009C4F89" w:rsidP="009C4F89">
            <w:pPr>
              <w:pStyle w:val="Prrafodelista"/>
              <w:numPr>
                <w:ilvl w:val="2"/>
                <w:numId w:val="14"/>
              </w:numPr>
              <w:tabs>
                <w:tab w:val="left" w:pos="918"/>
              </w:tabs>
              <w:ind w:left="918" w:hanging="426"/>
              <w:rPr>
                <w:rFonts w:cs="Arial"/>
                <w:sz w:val="20"/>
              </w:rPr>
            </w:pPr>
            <w:r w:rsidRPr="009C4F89">
              <w:rPr>
                <w:rFonts w:cs="Arial"/>
                <w:sz w:val="20"/>
              </w:rPr>
              <w:t>Coordinar con la Decanatura Académica la programación para los cursos de capacitación, y Complementación profesional.</w:t>
            </w:r>
          </w:p>
          <w:p w14:paraId="6A442AF0" w14:textId="77777777" w:rsidR="009C4F89" w:rsidRPr="009C4F89" w:rsidRDefault="009C4F89" w:rsidP="009C4F89">
            <w:pPr>
              <w:pStyle w:val="Prrafodelista"/>
              <w:rPr>
                <w:rFonts w:cs="Arial"/>
                <w:sz w:val="20"/>
              </w:rPr>
            </w:pPr>
          </w:p>
          <w:p w14:paraId="54302C34" w14:textId="77777777" w:rsidR="009C4F89" w:rsidRPr="009C4F89" w:rsidRDefault="009C4F89" w:rsidP="009C4F89">
            <w:pPr>
              <w:pStyle w:val="Prrafodelista"/>
              <w:numPr>
                <w:ilvl w:val="2"/>
                <w:numId w:val="14"/>
              </w:numPr>
              <w:tabs>
                <w:tab w:val="left" w:pos="918"/>
              </w:tabs>
              <w:ind w:left="918" w:hanging="426"/>
              <w:rPr>
                <w:rFonts w:cs="Arial"/>
                <w:sz w:val="20"/>
              </w:rPr>
            </w:pPr>
            <w:r w:rsidRPr="009C4F89">
              <w:rPr>
                <w:rFonts w:cs="Arial"/>
                <w:sz w:val="20"/>
              </w:rPr>
              <w:t>Velar por la formación técnica, ética, moral e intelectual de los alumnos.</w:t>
            </w:r>
          </w:p>
          <w:p w14:paraId="571C99C3" w14:textId="77777777" w:rsidR="009C4F89" w:rsidRPr="009C4F89" w:rsidRDefault="009C4F89" w:rsidP="009C4F89">
            <w:pPr>
              <w:pStyle w:val="Prrafodelista"/>
              <w:tabs>
                <w:tab w:val="left" w:pos="918"/>
              </w:tabs>
              <w:ind w:left="776" w:hanging="426"/>
              <w:rPr>
                <w:rFonts w:cs="Arial"/>
                <w:sz w:val="20"/>
              </w:rPr>
            </w:pPr>
          </w:p>
          <w:p w14:paraId="7F43A3A1" w14:textId="44E8AB64" w:rsidR="009C4F89" w:rsidRPr="009C4F89" w:rsidRDefault="009C4F89" w:rsidP="009C4F89">
            <w:pPr>
              <w:pStyle w:val="Prrafodelista"/>
              <w:numPr>
                <w:ilvl w:val="2"/>
                <w:numId w:val="14"/>
              </w:numPr>
              <w:tabs>
                <w:tab w:val="left" w:pos="918"/>
              </w:tabs>
              <w:ind w:left="918" w:hanging="426"/>
              <w:rPr>
                <w:rFonts w:cs="Arial"/>
                <w:sz w:val="20"/>
              </w:rPr>
            </w:pPr>
            <w:r w:rsidRPr="009C4F89">
              <w:rPr>
                <w:rFonts w:cs="Arial"/>
                <w:sz w:val="20"/>
              </w:rPr>
              <w:t xml:space="preserve">Coordinar con el </w:t>
            </w:r>
            <w:r w:rsidR="001F72E9" w:rsidRPr="009C4F89">
              <w:rPr>
                <w:rFonts w:cs="Arial"/>
                <w:sz w:val="20"/>
              </w:rPr>
              <w:t>Comandante Logístico</w:t>
            </w:r>
            <w:r w:rsidRPr="009C4F89">
              <w:rPr>
                <w:rFonts w:cs="Arial"/>
                <w:sz w:val="20"/>
              </w:rPr>
              <w:t xml:space="preserve">, el Decano Académico y con el Comandante del Batallón de </w:t>
            </w:r>
            <w:r w:rsidR="001F72E9">
              <w:rPr>
                <w:rFonts w:cs="Arial"/>
                <w:sz w:val="20"/>
              </w:rPr>
              <w:t>C</w:t>
            </w:r>
            <w:r w:rsidRPr="009C4F89">
              <w:rPr>
                <w:rFonts w:cs="Arial"/>
                <w:sz w:val="20"/>
              </w:rPr>
              <w:t xml:space="preserve">adetes todas aquellas actividades relacionadas con los Oficiales de curso. </w:t>
            </w:r>
          </w:p>
          <w:p w14:paraId="60E956DD" w14:textId="77777777" w:rsidR="009C4F89" w:rsidRPr="009C4F89" w:rsidRDefault="009C4F89" w:rsidP="009C4F89">
            <w:pPr>
              <w:pStyle w:val="Prrafodelista"/>
              <w:tabs>
                <w:tab w:val="left" w:pos="918"/>
              </w:tabs>
              <w:ind w:left="918" w:hanging="426"/>
              <w:rPr>
                <w:rFonts w:cs="Arial"/>
                <w:sz w:val="20"/>
              </w:rPr>
            </w:pPr>
          </w:p>
          <w:p w14:paraId="72B65464" w14:textId="77777777" w:rsidR="009C4F89" w:rsidRPr="009C4F89" w:rsidRDefault="009C4F89" w:rsidP="009C4F89">
            <w:pPr>
              <w:pStyle w:val="Prrafodelista"/>
              <w:numPr>
                <w:ilvl w:val="2"/>
                <w:numId w:val="14"/>
              </w:numPr>
              <w:tabs>
                <w:tab w:val="left" w:pos="918"/>
              </w:tabs>
              <w:ind w:left="918" w:hanging="426"/>
              <w:rPr>
                <w:rFonts w:cs="Arial"/>
                <w:sz w:val="20"/>
              </w:rPr>
            </w:pPr>
            <w:r w:rsidRPr="009C4F89">
              <w:rPr>
                <w:rFonts w:cs="Arial"/>
                <w:sz w:val="20"/>
              </w:rPr>
              <w:t>Supervisar el cumplimiento de las normas y reglamentos vigentes en la Escuela Naval por parte de los estudiantes bajo su dirección.</w:t>
            </w:r>
          </w:p>
          <w:p w14:paraId="57D0870C" w14:textId="77777777" w:rsidR="009C4F89" w:rsidRPr="009C4F89" w:rsidRDefault="009C4F89" w:rsidP="009C4F89">
            <w:pPr>
              <w:pStyle w:val="Prrafodelista"/>
              <w:tabs>
                <w:tab w:val="left" w:pos="918"/>
              </w:tabs>
              <w:ind w:left="918" w:hanging="426"/>
              <w:rPr>
                <w:rFonts w:cs="Arial"/>
                <w:sz w:val="20"/>
              </w:rPr>
            </w:pPr>
          </w:p>
          <w:p w14:paraId="75D9C7F9" w14:textId="77777777" w:rsidR="009C4F89" w:rsidRPr="009C4F89" w:rsidRDefault="009C4F89" w:rsidP="009C4F89">
            <w:pPr>
              <w:pStyle w:val="Prrafodelista"/>
              <w:numPr>
                <w:ilvl w:val="2"/>
                <w:numId w:val="14"/>
              </w:numPr>
              <w:tabs>
                <w:tab w:val="left" w:pos="918"/>
              </w:tabs>
              <w:ind w:left="918" w:hanging="426"/>
              <w:rPr>
                <w:rFonts w:cs="Arial"/>
                <w:sz w:val="20"/>
              </w:rPr>
            </w:pPr>
            <w:r w:rsidRPr="009C4F89">
              <w:rPr>
                <w:rFonts w:cs="Arial"/>
                <w:sz w:val="20"/>
              </w:rPr>
              <w:t>Verificar la correcta presentación personal y el orden en los alojamientos y aulas asignadas a los oficiales y estudiantes a su cargo.</w:t>
            </w:r>
          </w:p>
          <w:p w14:paraId="3ED99BE2" w14:textId="77777777" w:rsidR="009C4F89" w:rsidRPr="009C4F89" w:rsidRDefault="009C4F89" w:rsidP="009C4F89">
            <w:pPr>
              <w:pStyle w:val="Prrafodelista"/>
              <w:tabs>
                <w:tab w:val="left" w:pos="918"/>
              </w:tabs>
              <w:ind w:left="918" w:hanging="426"/>
              <w:rPr>
                <w:rFonts w:cs="Arial"/>
                <w:sz w:val="20"/>
              </w:rPr>
            </w:pPr>
          </w:p>
          <w:p w14:paraId="3D3E13D4" w14:textId="77777777" w:rsidR="009C4F89" w:rsidRPr="009C4F89" w:rsidRDefault="009C4F89" w:rsidP="009C4F89">
            <w:pPr>
              <w:pStyle w:val="Prrafodelista"/>
              <w:numPr>
                <w:ilvl w:val="2"/>
                <w:numId w:val="14"/>
              </w:numPr>
              <w:tabs>
                <w:tab w:val="left" w:pos="918"/>
              </w:tabs>
              <w:ind w:left="918" w:hanging="426"/>
              <w:rPr>
                <w:rFonts w:cs="Arial"/>
                <w:sz w:val="20"/>
              </w:rPr>
            </w:pPr>
            <w:r w:rsidRPr="009C4F89">
              <w:rPr>
                <w:rFonts w:cs="Arial"/>
                <w:sz w:val="20"/>
              </w:rPr>
              <w:t>Responder por el protocolo de todas las ceremonias militares que se realicen a bordo de la Escuela Naval, coordinando las actividades con los oficiales en curso.</w:t>
            </w:r>
          </w:p>
          <w:p w14:paraId="118B86FB" w14:textId="77777777" w:rsidR="009C4F89" w:rsidRPr="009C4F89" w:rsidRDefault="009C4F89" w:rsidP="009C4F89">
            <w:pPr>
              <w:pStyle w:val="Prrafodelista"/>
              <w:tabs>
                <w:tab w:val="left" w:pos="918"/>
              </w:tabs>
              <w:ind w:left="918" w:hanging="426"/>
              <w:rPr>
                <w:rFonts w:cs="Arial"/>
                <w:sz w:val="20"/>
              </w:rPr>
            </w:pPr>
          </w:p>
          <w:p w14:paraId="30C6124B" w14:textId="77777777" w:rsidR="009C4F89" w:rsidRPr="009C4F89" w:rsidRDefault="009C4F89" w:rsidP="009C4F89">
            <w:pPr>
              <w:pStyle w:val="Prrafodelista"/>
              <w:numPr>
                <w:ilvl w:val="2"/>
                <w:numId w:val="14"/>
              </w:numPr>
              <w:tabs>
                <w:tab w:val="left" w:pos="918"/>
              </w:tabs>
              <w:ind w:left="918" w:hanging="426"/>
              <w:rPr>
                <w:rFonts w:cs="Arial"/>
                <w:sz w:val="20"/>
              </w:rPr>
            </w:pPr>
            <w:r w:rsidRPr="009C4F89">
              <w:rPr>
                <w:rFonts w:cs="Arial"/>
                <w:sz w:val="20"/>
              </w:rPr>
              <w:t>Responder con apoyo de DEMYF por el fortalecimiento físico de los oficiales alumnos, a la vez que responde por la ejecución de las diferentes pruebas y certificaciones físicas.</w:t>
            </w:r>
          </w:p>
          <w:p w14:paraId="20C9DC3F" w14:textId="0396A56A" w:rsidR="00E03BB3" w:rsidRDefault="00E03BB3" w:rsidP="004A7D12">
            <w:pPr>
              <w:jc w:val="both"/>
              <w:rPr>
                <w:rFonts w:cs="Arial"/>
                <w:b/>
                <w:color w:val="808080"/>
                <w:sz w:val="20"/>
              </w:rPr>
            </w:pPr>
          </w:p>
          <w:p w14:paraId="45547B85" w14:textId="61F24045" w:rsidR="00D80C7B" w:rsidRDefault="00D80C7B" w:rsidP="004A7D12">
            <w:pPr>
              <w:jc w:val="both"/>
              <w:rPr>
                <w:rFonts w:cs="Arial"/>
                <w:b/>
                <w:color w:val="808080"/>
                <w:sz w:val="20"/>
              </w:rPr>
            </w:pPr>
          </w:p>
          <w:p w14:paraId="2337F910" w14:textId="4CFFC07B" w:rsidR="004A7D12" w:rsidRPr="001F72E9" w:rsidRDefault="002F50BE" w:rsidP="005D0C21">
            <w:pPr>
              <w:pStyle w:val="Prrafodelista"/>
              <w:numPr>
                <w:ilvl w:val="0"/>
                <w:numId w:val="8"/>
              </w:numPr>
              <w:jc w:val="both"/>
              <w:rPr>
                <w:rFonts w:cs="Arial"/>
                <w:b/>
                <w:color w:val="808080"/>
                <w:sz w:val="20"/>
              </w:rPr>
            </w:pPr>
            <w:r w:rsidRPr="001F72E9">
              <w:rPr>
                <w:color w:val="000000"/>
                <w:sz w:val="20"/>
              </w:rPr>
              <w:t xml:space="preserve">ORGANIZACIÓN </w:t>
            </w:r>
          </w:p>
          <w:p w14:paraId="0A880E39" w14:textId="77777777" w:rsidR="001F72E9" w:rsidRPr="001F72E9" w:rsidRDefault="001F72E9" w:rsidP="001F72E9">
            <w:pPr>
              <w:pStyle w:val="Prrafodelista"/>
              <w:ind w:left="360"/>
              <w:jc w:val="both"/>
              <w:rPr>
                <w:rFonts w:cs="Arial"/>
                <w:b/>
                <w:color w:val="808080"/>
                <w:sz w:val="20"/>
              </w:rPr>
            </w:pPr>
          </w:p>
          <w:p w14:paraId="0B9FE935" w14:textId="28550654" w:rsidR="001F72E9" w:rsidRDefault="004A7D12" w:rsidP="001C7154">
            <w:pPr>
              <w:pStyle w:val="Prrafodelista"/>
              <w:ind w:left="360"/>
              <w:jc w:val="both"/>
              <w:rPr>
                <w:rFonts w:cs="Arial"/>
                <w:sz w:val="20"/>
              </w:rPr>
            </w:pPr>
            <w:r w:rsidRPr="004A7D12">
              <w:rPr>
                <w:rFonts w:cs="Arial"/>
                <w:sz w:val="20"/>
              </w:rPr>
              <w:t>El Comando Curso de Oficiales ENAP, depende de la Subdirección y cuenta actualmente con la División de Cursos de Ley, División Cursos de Complementación y División Cursos de Ambientación.</w:t>
            </w:r>
          </w:p>
          <w:p w14:paraId="60E0846E" w14:textId="77777777" w:rsidR="001C7154" w:rsidRPr="001C7154" w:rsidRDefault="001C7154" w:rsidP="001C7154">
            <w:pPr>
              <w:pStyle w:val="Prrafodelista"/>
              <w:ind w:left="360"/>
              <w:jc w:val="both"/>
              <w:rPr>
                <w:rFonts w:cs="Arial"/>
                <w:sz w:val="20"/>
              </w:rPr>
            </w:pPr>
          </w:p>
          <w:p w14:paraId="5E48B49C" w14:textId="496AAEC6" w:rsidR="00EF16C3" w:rsidRDefault="00D80C7B" w:rsidP="00B375E8">
            <w:pPr>
              <w:jc w:val="center"/>
              <w:rPr>
                <w:color w:val="000000"/>
                <w:sz w:val="20"/>
              </w:rPr>
            </w:pPr>
            <w:r>
              <w:rPr>
                <w:noProof/>
                <w:lang w:val="es-419" w:eastAsia="es-419"/>
              </w:rPr>
              <w:drawing>
                <wp:inline distT="0" distB="0" distL="0" distR="0" wp14:anchorId="157B2134" wp14:editId="15FFF057">
                  <wp:extent cx="2886075" cy="2133600"/>
                  <wp:effectExtent l="0" t="0" r="952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26025" t="44643" r="39161" b="19533"/>
                          <a:stretch/>
                        </pic:blipFill>
                        <pic:spPr bwMode="auto">
                          <a:xfrm>
                            <a:off x="0" y="0"/>
                            <a:ext cx="2886075" cy="213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7DE591" w14:textId="77777777" w:rsidR="00EF16C3" w:rsidRDefault="00EF16C3" w:rsidP="003D51C5">
            <w:pPr>
              <w:jc w:val="both"/>
              <w:rPr>
                <w:color w:val="000000"/>
                <w:sz w:val="20"/>
              </w:rPr>
            </w:pPr>
          </w:p>
          <w:p w14:paraId="0D988E3D" w14:textId="659C548E" w:rsidR="004A7D12" w:rsidRDefault="004A7D12" w:rsidP="003D51C5">
            <w:pPr>
              <w:jc w:val="both"/>
              <w:rPr>
                <w:color w:val="000000"/>
                <w:sz w:val="20"/>
              </w:rPr>
            </w:pPr>
          </w:p>
          <w:p w14:paraId="3964A7C0" w14:textId="2EDE4946" w:rsidR="001C7154" w:rsidRDefault="001C7154" w:rsidP="003D51C5">
            <w:pPr>
              <w:jc w:val="both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lastRenderedPageBreak/>
              <w:t>SUDEN: SUBDIRECCIÓN ESCUELA NAVAL DE CADETES “ALMIRANTE PADILLA”</w:t>
            </w:r>
          </w:p>
          <w:p w14:paraId="20ADD108" w14:textId="77777777" w:rsidR="001C7154" w:rsidRDefault="001C7154" w:rsidP="003D51C5">
            <w:pPr>
              <w:jc w:val="both"/>
              <w:rPr>
                <w:color w:val="000000"/>
                <w:sz w:val="20"/>
              </w:rPr>
            </w:pPr>
          </w:p>
          <w:p w14:paraId="3EE4DDEE" w14:textId="058A089F" w:rsidR="001C7154" w:rsidRDefault="001C7154" w:rsidP="003D51C5">
            <w:pPr>
              <w:jc w:val="both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COENA: CURSO OFICIALES ESCUELA NAVAL DE CADETES “ALMIRANTE PADILLA”</w:t>
            </w:r>
          </w:p>
          <w:p w14:paraId="1B7963C7" w14:textId="77777777" w:rsidR="001C7154" w:rsidRDefault="001C7154" w:rsidP="003D51C5">
            <w:pPr>
              <w:jc w:val="both"/>
              <w:rPr>
                <w:color w:val="000000"/>
                <w:sz w:val="20"/>
              </w:rPr>
            </w:pPr>
          </w:p>
          <w:p w14:paraId="5DF553E6" w14:textId="41D4E2C0" w:rsidR="001C7154" w:rsidRDefault="001C7154" w:rsidP="003D51C5">
            <w:pPr>
              <w:jc w:val="both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SECLE: SECCIÓN CURSOS DE LEY</w:t>
            </w:r>
          </w:p>
          <w:p w14:paraId="1F0BC894" w14:textId="77777777" w:rsidR="001C7154" w:rsidRDefault="001C7154" w:rsidP="003D51C5">
            <w:pPr>
              <w:jc w:val="both"/>
              <w:rPr>
                <w:color w:val="000000"/>
                <w:sz w:val="20"/>
              </w:rPr>
            </w:pPr>
          </w:p>
          <w:p w14:paraId="704EDC3A" w14:textId="0CAC472F" w:rsidR="001C7154" w:rsidRDefault="001C7154" w:rsidP="003D51C5">
            <w:pPr>
              <w:jc w:val="both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SECUC: SECCIÓN CURSOS DE COMPLEMENTACIÓN</w:t>
            </w:r>
          </w:p>
          <w:p w14:paraId="4833989C" w14:textId="77777777" w:rsidR="001C7154" w:rsidRDefault="001C7154" w:rsidP="003D51C5">
            <w:pPr>
              <w:jc w:val="both"/>
              <w:rPr>
                <w:color w:val="000000"/>
                <w:sz w:val="20"/>
              </w:rPr>
            </w:pPr>
          </w:p>
          <w:p w14:paraId="42492C5A" w14:textId="28558AED" w:rsidR="001C7154" w:rsidRDefault="001C7154" w:rsidP="003D51C5">
            <w:pPr>
              <w:jc w:val="both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SEAMB: SECCIÓN DE AMBIENTACIÓN</w:t>
            </w:r>
          </w:p>
          <w:p w14:paraId="74BF6795" w14:textId="3ED32274" w:rsidR="001C7154" w:rsidRDefault="001C7154" w:rsidP="003D51C5">
            <w:pPr>
              <w:jc w:val="both"/>
              <w:rPr>
                <w:color w:val="000000"/>
                <w:sz w:val="20"/>
              </w:rPr>
            </w:pPr>
          </w:p>
          <w:p w14:paraId="55772564" w14:textId="2CC6D68E" w:rsidR="001C7154" w:rsidRDefault="001C7154" w:rsidP="003D51C5">
            <w:pPr>
              <w:jc w:val="both"/>
              <w:rPr>
                <w:color w:val="000000"/>
                <w:sz w:val="20"/>
              </w:rPr>
            </w:pPr>
          </w:p>
          <w:p w14:paraId="60D06329" w14:textId="15F6C938" w:rsidR="001C7154" w:rsidRDefault="001C7154" w:rsidP="003D51C5">
            <w:pPr>
              <w:jc w:val="both"/>
              <w:rPr>
                <w:color w:val="000000"/>
                <w:sz w:val="20"/>
              </w:rPr>
            </w:pPr>
          </w:p>
          <w:p w14:paraId="40AE3550" w14:textId="241E6826" w:rsidR="002F50BE" w:rsidRPr="00BE3049" w:rsidRDefault="002F50BE" w:rsidP="00603238">
            <w:pPr>
              <w:pStyle w:val="Prrafodelista"/>
              <w:numPr>
                <w:ilvl w:val="0"/>
                <w:numId w:val="8"/>
              </w:numPr>
              <w:jc w:val="both"/>
              <w:rPr>
                <w:color w:val="000000"/>
                <w:sz w:val="20"/>
              </w:rPr>
            </w:pPr>
            <w:r w:rsidRPr="00BE3049">
              <w:rPr>
                <w:color w:val="000000"/>
                <w:sz w:val="20"/>
              </w:rPr>
              <w:t>PERSONAL</w:t>
            </w:r>
          </w:p>
          <w:p w14:paraId="76400B50" w14:textId="77777777" w:rsidR="009D0131" w:rsidRPr="00BE3049" w:rsidRDefault="009D0131" w:rsidP="001C6767">
            <w:pPr>
              <w:jc w:val="both"/>
              <w:rPr>
                <w:color w:val="000000"/>
                <w:sz w:val="20"/>
              </w:rPr>
            </w:pPr>
          </w:p>
          <w:tbl>
            <w:tblPr>
              <w:tblW w:w="850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3685"/>
              <w:gridCol w:w="3686"/>
            </w:tblGrid>
            <w:tr w:rsidR="0063219D" w:rsidRPr="00BE3049" w14:paraId="5D658891" w14:textId="77777777" w:rsidTr="005D0C21">
              <w:trPr>
                <w:jc w:val="center"/>
              </w:trPr>
              <w:tc>
                <w:tcPr>
                  <w:tcW w:w="1134" w:type="dxa"/>
                  <w:shd w:val="clear" w:color="auto" w:fill="auto"/>
                  <w:vAlign w:val="center"/>
                </w:tcPr>
                <w:p w14:paraId="086DF796" w14:textId="77777777" w:rsidR="0063219D" w:rsidRPr="00BE3049" w:rsidRDefault="0063219D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>GRADO</w:t>
                  </w:r>
                </w:p>
              </w:tc>
              <w:tc>
                <w:tcPr>
                  <w:tcW w:w="3685" w:type="dxa"/>
                  <w:shd w:val="clear" w:color="auto" w:fill="auto"/>
                  <w:vAlign w:val="center"/>
                </w:tcPr>
                <w:p w14:paraId="7DBFF601" w14:textId="77777777" w:rsidR="0063219D" w:rsidRPr="00BE3049" w:rsidRDefault="0063219D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>NOMBRES Y APELLIDOS</w:t>
                  </w:r>
                </w:p>
              </w:tc>
              <w:tc>
                <w:tcPr>
                  <w:tcW w:w="3686" w:type="dxa"/>
                  <w:shd w:val="clear" w:color="auto" w:fill="auto"/>
                  <w:vAlign w:val="center"/>
                </w:tcPr>
                <w:p w14:paraId="484D6D43" w14:textId="77777777" w:rsidR="0063219D" w:rsidRPr="00BE3049" w:rsidRDefault="0063219D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>CARGO</w:t>
                  </w:r>
                </w:p>
              </w:tc>
            </w:tr>
            <w:tr w:rsidR="0063219D" w:rsidRPr="00BE3049" w14:paraId="31CCE357" w14:textId="77777777" w:rsidTr="005D0C21">
              <w:trPr>
                <w:jc w:val="center"/>
              </w:trPr>
              <w:tc>
                <w:tcPr>
                  <w:tcW w:w="1134" w:type="dxa"/>
                  <w:shd w:val="clear" w:color="auto" w:fill="auto"/>
                  <w:vAlign w:val="center"/>
                </w:tcPr>
                <w:p w14:paraId="1B350BBA" w14:textId="690884B3" w:rsidR="0063219D" w:rsidRPr="00BE3049" w:rsidRDefault="0063219D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>C</w:t>
                  </w:r>
                  <w:r w:rsidR="00561962" w:rsidRPr="00BE3049">
                    <w:rPr>
                      <w:rFonts w:cs="Arial"/>
                      <w:color w:val="000000"/>
                      <w:sz w:val="20"/>
                    </w:rPr>
                    <w:t>F</w:t>
                  </w:r>
                </w:p>
              </w:tc>
              <w:tc>
                <w:tcPr>
                  <w:tcW w:w="3685" w:type="dxa"/>
                  <w:shd w:val="clear" w:color="auto" w:fill="auto"/>
                  <w:vAlign w:val="center"/>
                </w:tcPr>
                <w:p w14:paraId="5D0FAB5F" w14:textId="15DC4640" w:rsidR="0063219D" w:rsidRPr="00BE3049" w:rsidRDefault="006A77B2" w:rsidP="006A77B2">
                  <w:pPr>
                    <w:pStyle w:val="Prrafodelista"/>
                    <w:spacing w:before="120" w:after="120" w:line="276" w:lineRule="auto"/>
                    <w:ind w:left="0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>Jhon Alexander Toro Carvajal</w:t>
                  </w:r>
                </w:p>
              </w:tc>
              <w:tc>
                <w:tcPr>
                  <w:tcW w:w="3686" w:type="dxa"/>
                  <w:shd w:val="clear" w:color="auto" w:fill="auto"/>
                  <w:vAlign w:val="center"/>
                </w:tcPr>
                <w:p w14:paraId="3D2E3C52" w14:textId="77777777" w:rsidR="0063219D" w:rsidRPr="00BE3049" w:rsidRDefault="0063219D" w:rsidP="006A77B2">
                  <w:pPr>
                    <w:pStyle w:val="Prrafodelista"/>
                    <w:spacing w:before="120" w:after="120" w:line="276" w:lineRule="auto"/>
                    <w:ind w:left="0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>Comandante Curso de Oficiales</w:t>
                  </w:r>
                </w:p>
              </w:tc>
            </w:tr>
            <w:tr w:rsidR="0063219D" w:rsidRPr="00BE3049" w14:paraId="5AA3BF9F" w14:textId="77777777" w:rsidTr="005D0C21">
              <w:trPr>
                <w:jc w:val="center"/>
              </w:trPr>
              <w:tc>
                <w:tcPr>
                  <w:tcW w:w="1134" w:type="dxa"/>
                  <w:shd w:val="clear" w:color="auto" w:fill="auto"/>
                  <w:vAlign w:val="center"/>
                </w:tcPr>
                <w:p w14:paraId="1C3A5A5F" w14:textId="033B82AE" w:rsidR="0063219D" w:rsidRPr="00BE3049" w:rsidRDefault="0063219D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>MY</w:t>
                  </w:r>
                  <w:r w:rsidR="00561962" w:rsidRPr="00BE3049">
                    <w:rPr>
                      <w:rFonts w:cs="Arial"/>
                      <w:color w:val="000000"/>
                      <w:sz w:val="20"/>
                    </w:rPr>
                    <w:t>(FAC)</w:t>
                  </w:r>
                </w:p>
              </w:tc>
              <w:tc>
                <w:tcPr>
                  <w:tcW w:w="3685" w:type="dxa"/>
                  <w:shd w:val="clear" w:color="auto" w:fill="auto"/>
                  <w:vAlign w:val="center"/>
                </w:tcPr>
                <w:p w14:paraId="05A9B938" w14:textId="30D485A6" w:rsidR="0063219D" w:rsidRPr="00BE3049" w:rsidRDefault="006A77B2" w:rsidP="006A77B2">
                  <w:pPr>
                    <w:pStyle w:val="Prrafodelista"/>
                    <w:spacing w:before="120" w:after="120" w:line="276" w:lineRule="auto"/>
                    <w:ind w:left="0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 xml:space="preserve">Mauricio </w:t>
                  </w:r>
                  <w:r w:rsidR="00A15E1A" w:rsidRPr="00BE3049">
                    <w:rPr>
                      <w:rFonts w:cs="Arial"/>
                      <w:color w:val="000000"/>
                      <w:sz w:val="20"/>
                    </w:rPr>
                    <w:t>Díaz</w:t>
                  </w:r>
                  <w:r w:rsidRPr="00BE3049">
                    <w:rPr>
                      <w:rFonts w:cs="Arial"/>
                      <w:color w:val="000000"/>
                      <w:sz w:val="20"/>
                    </w:rPr>
                    <w:t xml:space="preserve"> Sierra</w:t>
                  </w:r>
                </w:p>
              </w:tc>
              <w:tc>
                <w:tcPr>
                  <w:tcW w:w="3686" w:type="dxa"/>
                  <w:shd w:val="clear" w:color="auto" w:fill="auto"/>
                  <w:vAlign w:val="center"/>
                </w:tcPr>
                <w:p w14:paraId="5B33507D" w14:textId="3A2E40A4" w:rsidR="0063219D" w:rsidRPr="00BE3049" w:rsidRDefault="00561962" w:rsidP="006A77B2">
                  <w:pPr>
                    <w:pStyle w:val="Prrafodelista"/>
                    <w:spacing w:before="120" w:after="120" w:line="276" w:lineRule="auto"/>
                    <w:ind w:left="0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 xml:space="preserve">Jefe Régimen Interno Curso de Oficiales </w:t>
                  </w:r>
                </w:p>
              </w:tc>
            </w:tr>
            <w:tr w:rsidR="0063219D" w:rsidRPr="00BE3049" w14:paraId="5C9319D5" w14:textId="77777777" w:rsidTr="005D0C21">
              <w:trPr>
                <w:jc w:val="center"/>
              </w:trPr>
              <w:tc>
                <w:tcPr>
                  <w:tcW w:w="1134" w:type="dxa"/>
                  <w:shd w:val="clear" w:color="auto" w:fill="auto"/>
                  <w:vAlign w:val="center"/>
                </w:tcPr>
                <w:p w14:paraId="56FB2C66" w14:textId="2DC31E6D" w:rsidR="0063219D" w:rsidRPr="00BE3049" w:rsidRDefault="0063219D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 xml:space="preserve">MY </w:t>
                  </w:r>
                  <w:r w:rsidR="00561962" w:rsidRPr="00BE3049">
                    <w:rPr>
                      <w:rFonts w:cs="Arial"/>
                      <w:color w:val="000000"/>
                      <w:sz w:val="20"/>
                    </w:rPr>
                    <w:t>(</w:t>
                  </w:r>
                  <w:r w:rsidRPr="00BE3049">
                    <w:rPr>
                      <w:rFonts w:cs="Arial"/>
                      <w:color w:val="000000"/>
                      <w:sz w:val="20"/>
                    </w:rPr>
                    <w:t>EJC</w:t>
                  </w:r>
                  <w:r w:rsidR="00561962" w:rsidRPr="00BE3049">
                    <w:rPr>
                      <w:rFonts w:cs="Arial"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w="3685" w:type="dxa"/>
                  <w:shd w:val="clear" w:color="auto" w:fill="auto"/>
                  <w:vAlign w:val="center"/>
                </w:tcPr>
                <w:p w14:paraId="7CE325A2" w14:textId="52A0CE33" w:rsidR="0063219D" w:rsidRPr="00BE3049" w:rsidRDefault="006A77B2" w:rsidP="006A77B2">
                  <w:pPr>
                    <w:pStyle w:val="Prrafodelista"/>
                    <w:spacing w:before="120" w:after="120" w:line="276" w:lineRule="auto"/>
                    <w:ind w:left="0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>Grajales Ramírez Juan Esteban</w:t>
                  </w:r>
                </w:p>
              </w:tc>
              <w:tc>
                <w:tcPr>
                  <w:tcW w:w="3686" w:type="dxa"/>
                  <w:shd w:val="clear" w:color="auto" w:fill="auto"/>
                  <w:vAlign w:val="center"/>
                </w:tcPr>
                <w:p w14:paraId="3127BD3A" w14:textId="70C351A4" w:rsidR="0063219D" w:rsidRPr="00BE3049" w:rsidRDefault="0063219D" w:rsidP="006A77B2">
                  <w:pPr>
                    <w:pStyle w:val="Prrafodelista"/>
                    <w:spacing w:before="120" w:after="120" w:line="276" w:lineRule="auto"/>
                    <w:ind w:left="0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>Jefe D</w:t>
                  </w:r>
                  <w:r w:rsidR="00561962" w:rsidRPr="00BE3049">
                    <w:rPr>
                      <w:rFonts w:cs="Arial"/>
                      <w:color w:val="000000"/>
                      <w:sz w:val="20"/>
                    </w:rPr>
                    <w:t>ivisión de Personal</w:t>
                  </w:r>
                </w:p>
              </w:tc>
            </w:tr>
            <w:tr w:rsidR="009973B6" w:rsidRPr="00BE3049" w14:paraId="23C17AD4" w14:textId="77777777" w:rsidTr="005D0C21">
              <w:trPr>
                <w:jc w:val="center"/>
              </w:trPr>
              <w:tc>
                <w:tcPr>
                  <w:tcW w:w="1134" w:type="dxa"/>
                  <w:shd w:val="clear" w:color="auto" w:fill="auto"/>
                  <w:vAlign w:val="center"/>
                </w:tcPr>
                <w:p w14:paraId="0C62AFF7" w14:textId="324ED303" w:rsidR="009973B6" w:rsidRPr="00BE3049" w:rsidRDefault="009973B6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>TF</w:t>
                  </w:r>
                </w:p>
              </w:tc>
              <w:tc>
                <w:tcPr>
                  <w:tcW w:w="3685" w:type="dxa"/>
                  <w:shd w:val="clear" w:color="auto" w:fill="auto"/>
                  <w:vAlign w:val="center"/>
                </w:tcPr>
                <w:p w14:paraId="41054111" w14:textId="324740F0" w:rsidR="009973B6" w:rsidRPr="00BE3049" w:rsidRDefault="006A77B2" w:rsidP="006A77B2">
                  <w:pPr>
                    <w:pStyle w:val="Prrafodelista"/>
                    <w:spacing w:before="120" w:after="120" w:line="276" w:lineRule="auto"/>
                    <w:ind w:left="0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>Deysy Alexandra Rodríguez Guerrero</w:t>
                  </w:r>
                </w:p>
              </w:tc>
              <w:tc>
                <w:tcPr>
                  <w:tcW w:w="3686" w:type="dxa"/>
                  <w:shd w:val="clear" w:color="auto" w:fill="auto"/>
                  <w:vAlign w:val="center"/>
                </w:tcPr>
                <w:p w14:paraId="019DF4B5" w14:textId="7CB8A28A" w:rsidR="009973B6" w:rsidRPr="00BE3049" w:rsidRDefault="009973B6" w:rsidP="006A77B2">
                  <w:pPr>
                    <w:pStyle w:val="Prrafodelista"/>
                    <w:spacing w:before="120" w:after="120" w:line="276" w:lineRule="auto"/>
                    <w:ind w:left="0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>Jefe de Protocolo Escuela Naval</w:t>
                  </w:r>
                </w:p>
              </w:tc>
            </w:tr>
            <w:tr w:rsidR="0063219D" w:rsidRPr="00BE3049" w14:paraId="355FAA83" w14:textId="77777777" w:rsidTr="005D0C21">
              <w:trPr>
                <w:jc w:val="center"/>
              </w:trPr>
              <w:tc>
                <w:tcPr>
                  <w:tcW w:w="1134" w:type="dxa"/>
                  <w:shd w:val="clear" w:color="auto" w:fill="auto"/>
                  <w:vAlign w:val="center"/>
                </w:tcPr>
                <w:p w14:paraId="1252F053" w14:textId="77777777" w:rsidR="0063219D" w:rsidRPr="00BE3049" w:rsidRDefault="0063219D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>AA08</w:t>
                  </w:r>
                </w:p>
              </w:tc>
              <w:tc>
                <w:tcPr>
                  <w:tcW w:w="3685" w:type="dxa"/>
                  <w:shd w:val="clear" w:color="auto" w:fill="auto"/>
                  <w:vAlign w:val="center"/>
                </w:tcPr>
                <w:p w14:paraId="12DA61DE" w14:textId="0D911BC6" w:rsidR="0063219D" w:rsidRPr="00BE3049" w:rsidRDefault="006A77B2" w:rsidP="006A77B2">
                  <w:pPr>
                    <w:pStyle w:val="Prrafodelista"/>
                    <w:spacing w:before="120" w:after="120" w:line="276" w:lineRule="auto"/>
                    <w:ind w:left="0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>Marle Cecilia Hernández</w:t>
                  </w:r>
                </w:p>
              </w:tc>
              <w:tc>
                <w:tcPr>
                  <w:tcW w:w="3686" w:type="dxa"/>
                  <w:shd w:val="clear" w:color="auto" w:fill="auto"/>
                  <w:vAlign w:val="center"/>
                </w:tcPr>
                <w:p w14:paraId="5EE94096" w14:textId="0F5CCD3B" w:rsidR="0063219D" w:rsidRPr="00BE3049" w:rsidRDefault="0063219D" w:rsidP="006A77B2">
                  <w:pPr>
                    <w:pStyle w:val="Prrafodelista"/>
                    <w:spacing w:before="120" w:after="120" w:line="276" w:lineRule="auto"/>
                    <w:ind w:left="0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>Secretaria Curso de Oficiales</w:t>
                  </w:r>
                  <w:r w:rsidR="00B375E8">
                    <w:rPr>
                      <w:rFonts w:cs="Arial"/>
                      <w:color w:val="000000"/>
                      <w:sz w:val="20"/>
                    </w:rPr>
                    <w:t xml:space="preserve"> (vacaciones hasta el 20 de noviembre/2020)</w:t>
                  </w:r>
                </w:p>
              </w:tc>
            </w:tr>
            <w:tr w:rsidR="0063219D" w:rsidRPr="00BE3049" w14:paraId="7F23A050" w14:textId="77777777" w:rsidTr="005D0C21">
              <w:trPr>
                <w:jc w:val="center"/>
              </w:trPr>
              <w:tc>
                <w:tcPr>
                  <w:tcW w:w="1134" w:type="dxa"/>
                  <w:shd w:val="clear" w:color="auto" w:fill="auto"/>
                  <w:vAlign w:val="center"/>
                </w:tcPr>
                <w:p w14:paraId="321D2C45" w14:textId="77777777" w:rsidR="0063219D" w:rsidRPr="00BE3049" w:rsidRDefault="0063219D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>AA08</w:t>
                  </w:r>
                </w:p>
              </w:tc>
              <w:tc>
                <w:tcPr>
                  <w:tcW w:w="3685" w:type="dxa"/>
                  <w:shd w:val="clear" w:color="auto" w:fill="auto"/>
                  <w:vAlign w:val="center"/>
                </w:tcPr>
                <w:p w14:paraId="24383440" w14:textId="1D3D08DE" w:rsidR="0063219D" w:rsidRPr="00BE3049" w:rsidRDefault="006A77B2" w:rsidP="006A77B2">
                  <w:pPr>
                    <w:pStyle w:val="Prrafodelista"/>
                    <w:spacing w:before="120" w:after="120" w:line="276" w:lineRule="auto"/>
                    <w:ind w:left="0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>Narda Rosa Guzmán Mármol</w:t>
                  </w:r>
                </w:p>
              </w:tc>
              <w:tc>
                <w:tcPr>
                  <w:tcW w:w="3686" w:type="dxa"/>
                  <w:shd w:val="clear" w:color="auto" w:fill="auto"/>
                  <w:vAlign w:val="center"/>
                </w:tcPr>
                <w:p w14:paraId="1B394548" w14:textId="77777777" w:rsidR="0063219D" w:rsidRPr="00BE3049" w:rsidRDefault="0063219D" w:rsidP="006A77B2">
                  <w:pPr>
                    <w:pStyle w:val="Prrafodelista"/>
                    <w:spacing w:before="120" w:after="120" w:line="276" w:lineRule="auto"/>
                    <w:ind w:left="0"/>
                    <w:rPr>
                      <w:rFonts w:cs="Arial"/>
                      <w:color w:val="000000"/>
                      <w:sz w:val="20"/>
                    </w:rPr>
                  </w:pPr>
                  <w:r w:rsidRPr="00BE3049">
                    <w:rPr>
                      <w:rFonts w:cs="Arial"/>
                      <w:color w:val="000000"/>
                      <w:sz w:val="20"/>
                    </w:rPr>
                    <w:t>Secretaria Oficina de Protocolo</w:t>
                  </w:r>
                </w:p>
              </w:tc>
            </w:tr>
          </w:tbl>
          <w:p w14:paraId="51C431B9" w14:textId="3ED996E2" w:rsidR="004D02D1" w:rsidRDefault="004D02D1" w:rsidP="003E2F8D">
            <w:pPr>
              <w:rPr>
                <w:color w:val="000000"/>
                <w:sz w:val="20"/>
              </w:rPr>
            </w:pPr>
          </w:p>
          <w:p w14:paraId="571F87C5" w14:textId="462E6CC7" w:rsidR="00A17645" w:rsidRPr="00FE3C1F" w:rsidRDefault="00A17645" w:rsidP="00FE3C1F">
            <w:pPr>
              <w:jc w:val="both"/>
              <w:rPr>
                <w:rFonts w:cs="Arial"/>
                <w:sz w:val="20"/>
              </w:rPr>
            </w:pPr>
            <w:r w:rsidRPr="00FE3C1F">
              <w:rPr>
                <w:rFonts w:cs="Arial"/>
                <w:sz w:val="20"/>
              </w:rPr>
              <w:t xml:space="preserve">Actualmente </w:t>
            </w:r>
            <w:r w:rsidR="006A77B2" w:rsidRPr="00FE3C1F">
              <w:rPr>
                <w:rFonts w:cs="Arial"/>
                <w:sz w:val="20"/>
              </w:rPr>
              <w:t>los cursos de Oficiales están</w:t>
            </w:r>
            <w:r w:rsidR="00EC7C65" w:rsidRPr="00FE3C1F">
              <w:rPr>
                <w:rFonts w:cs="Arial"/>
                <w:sz w:val="20"/>
              </w:rPr>
              <w:t xml:space="preserve"> </w:t>
            </w:r>
            <w:r w:rsidR="001A22E4" w:rsidRPr="00FE3C1F">
              <w:rPr>
                <w:rFonts w:cs="Arial"/>
                <w:sz w:val="20"/>
              </w:rPr>
              <w:t>compuestos</w:t>
            </w:r>
            <w:r w:rsidR="00EC7C65" w:rsidRPr="00FE3C1F">
              <w:rPr>
                <w:rFonts w:cs="Arial"/>
                <w:sz w:val="20"/>
              </w:rPr>
              <w:t xml:space="preserve"> por 10</w:t>
            </w:r>
            <w:r w:rsidRPr="00FE3C1F">
              <w:rPr>
                <w:rFonts w:cs="Arial"/>
                <w:sz w:val="20"/>
              </w:rPr>
              <w:t xml:space="preserve"> </w:t>
            </w:r>
            <w:r w:rsidR="006A77B2" w:rsidRPr="00FE3C1F">
              <w:rPr>
                <w:rFonts w:cs="Arial"/>
                <w:sz w:val="20"/>
              </w:rPr>
              <w:t>grupos acuerdo sus especialidades</w:t>
            </w:r>
            <w:r w:rsidR="00B375E8">
              <w:rPr>
                <w:rFonts w:cs="Arial"/>
                <w:sz w:val="20"/>
              </w:rPr>
              <w:t xml:space="preserve"> y que están desarrollando el curso de complementación</w:t>
            </w:r>
            <w:r w:rsidR="006A77B2" w:rsidRPr="00FE3C1F">
              <w:rPr>
                <w:rFonts w:cs="Arial"/>
                <w:sz w:val="20"/>
              </w:rPr>
              <w:t>,</w:t>
            </w:r>
            <w:r w:rsidRPr="00FE3C1F">
              <w:rPr>
                <w:rFonts w:cs="Arial"/>
                <w:sz w:val="20"/>
              </w:rPr>
              <w:t xml:space="preserve"> así:</w:t>
            </w:r>
          </w:p>
          <w:p w14:paraId="6FA86575" w14:textId="77777777" w:rsidR="00A17645" w:rsidRDefault="00A17645" w:rsidP="00A17645">
            <w:pPr>
              <w:pStyle w:val="Prrafodelista"/>
              <w:ind w:left="360"/>
              <w:jc w:val="both"/>
              <w:rPr>
                <w:rFonts w:cs="Arial"/>
                <w:sz w:val="20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273"/>
              <w:gridCol w:w="1524"/>
            </w:tblGrid>
            <w:tr w:rsidR="00A17645" w14:paraId="51A3E240" w14:textId="77777777" w:rsidTr="001A22E4">
              <w:trPr>
                <w:jc w:val="center"/>
              </w:trPr>
              <w:tc>
                <w:tcPr>
                  <w:tcW w:w="4273" w:type="dxa"/>
                </w:tcPr>
                <w:p w14:paraId="2A4931FE" w14:textId="77777777" w:rsidR="00A17645" w:rsidRPr="00432483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432483">
                    <w:rPr>
                      <w:rFonts w:cs="Arial"/>
                      <w:b/>
                      <w:sz w:val="20"/>
                    </w:rPr>
                    <w:t>Curso</w:t>
                  </w:r>
                </w:p>
              </w:tc>
              <w:tc>
                <w:tcPr>
                  <w:tcW w:w="1524" w:type="dxa"/>
                </w:tcPr>
                <w:p w14:paraId="550F93BF" w14:textId="77777777" w:rsidR="00A17645" w:rsidRPr="00432483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432483">
                    <w:rPr>
                      <w:rFonts w:cs="Arial"/>
                      <w:b/>
                      <w:sz w:val="20"/>
                    </w:rPr>
                    <w:t>No Oficiales</w:t>
                  </w:r>
                </w:p>
              </w:tc>
            </w:tr>
            <w:tr w:rsidR="00A17645" w14:paraId="2770B539" w14:textId="77777777" w:rsidTr="001A22E4">
              <w:trPr>
                <w:jc w:val="center"/>
              </w:trPr>
              <w:tc>
                <w:tcPr>
                  <w:tcW w:w="4273" w:type="dxa"/>
                </w:tcPr>
                <w:p w14:paraId="738CC507" w14:textId="42078AD8" w:rsidR="00A17645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both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Administración Marítima MEDAR 3</w:t>
                  </w:r>
                </w:p>
              </w:tc>
              <w:tc>
                <w:tcPr>
                  <w:tcW w:w="1524" w:type="dxa"/>
                </w:tcPr>
                <w:p w14:paraId="7A6FA097" w14:textId="77D62052" w:rsidR="00A17645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16</w:t>
                  </w:r>
                </w:p>
              </w:tc>
            </w:tr>
            <w:tr w:rsidR="00A17645" w14:paraId="6ABEA2BF" w14:textId="77777777" w:rsidTr="001A22E4">
              <w:trPr>
                <w:jc w:val="center"/>
              </w:trPr>
              <w:tc>
                <w:tcPr>
                  <w:tcW w:w="4273" w:type="dxa"/>
                </w:tcPr>
                <w:p w14:paraId="29E502A2" w14:textId="081A5D84" w:rsidR="00A17645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both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Administración Naval MEDAR 3</w:t>
                  </w:r>
                </w:p>
              </w:tc>
              <w:tc>
                <w:tcPr>
                  <w:tcW w:w="1524" w:type="dxa"/>
                </w:tcPr>
                <w:p w14:paraId="51A2B9CC" w14:textId="1251532B" w:rsidR="00A17645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1</w:t>
                  </w:r>
                  <w:r w:rsidR="00294833">
                    <w:rPr>
                      <w:rFonts w:cs="Arial"/>
                      <w:sz w:val="20"/>
                    </w:rPr>
                    <w:t>5</w:t>
                  </w:r>
                </w:p>
              </w:tc>
            </w:tr>
            <w:tr w:rsidR="00A17645" w14:paraId="3514BD37" w14:textId="77777777" w:rsidTr="001A22E4">
              <w:trPr>
                <w:jc w:val="center"/>
              </w:trPr>
              <w:tc>
                <w:tcPr>
                  <w:tcW w:w="4273" w:type="dxa"/>
                </w:tcPr>
                <w:p w14:paraId="2E7658D9" w14:textId="7452BAAE" w:rsidR="00A17645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both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Administración Infantería de Marina MEDAR 3</w:t>
                  </w:r>
                </w:p>
              </w:tc>
              <w:tc>
                <w:tcPr>
                  <w:tcW w:w="1524" w:type="dxa"/>
                </w:tcPr>
                <w:p w14:paraId="0D3B400C" w14:textId="291911FD" w:rsidR="00A17645" w:rsidRDefault="00294833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20</w:t>
                  </w:r>
                </w:p>
              </w:tc>
            </w:tr>
            <w:tr w:rsidR="00A17645" w14:paraId="476733D5" w14:textId="77777777" w:rsidTr="001A22E4">
              <w:trPr>
                <w:jc w:val="center"/>
              </w:trPr>
              <w:tc>
                <w:tcPr>
                  <w:tcW w:w="4273" w:type="dxa"/>
                </w:tcPr>
                <w:p w14:paraId="77ABAAF0" w14:textId="496196C6" w:rsidR="00A17645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both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Oceanografía MEDAR 3</w:t>
                  </w:r>
                </w:p>
              </w:tc>
              <w:tc>
                <w:tcPr>
                  <w:tcW w:w="1524" w:type="dxa"/>
                </w:tcPr>
                <w:p w14:paraId="0FC9AFBA" w14:textId="40B1601C" w:rsidR="00A17645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08</w:t>
                  </w:r>
                </w:p>
              </w:tc>
            </w:tr>
            <w:tr w:rsidR="00A17645" w14:paraId="3EF59BD7" w14:textId="77777777" w:rsidTr="001A22E4">
              <w:trPr>
                <w:jc w:val="center"/>
              </w:trPr>
              <w:tc>
                <w:tcPr>
                  <w:tcW w:w="4273" w:type="dxa"/>
                </w:tcPr>
                <w:p w14:paraId="16F3FE65" w14:textId="07F9574F" w:rsidR="00A17645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both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Ingeniería Electrónica MEDAR 3</w:t>
                  </w:r>
                </w:p>
              </w:tc>
              <w:tc>
                <w:tcPr>
                  <w:tcW w:w="1524" w:type="dxa"/>
                </w:tcPr>
                <w:p w14:paraId="297314E7" w14:textId="2A144EB0" w:rsidR="00A17645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15</w:t>
                  </w:r>
                </w:p>
              </w:tc>
            </w:tr>
            <w:tr w:rsidR="00A17645" w14:paraId="67920015" w14:textId="77777777" w:rsidTr="001A22E4">
              <w:trPr>
                <w:jc w:val="center"/>
              </w:trPr>
              <w:tc>
                <w:tcPr>
                  <w:tcW w:w="4273" w:type="dxa"/>
                </w:tcPr>
                <w:p w14:paraId="6F684A3D" w14:textId="4E95D858" w:rsidR="00A17645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both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Ingeniería Naval MEDAR 3</w:t>
                  </w:r>
                </w:p>
              </w:tc>
              <w:tc>
                <w:tcPr>
                  <w:tcW w:w="1524" w:type="dxa"/>
                </w:tcPr>
                <w:p w14:paraId="0EF4FCC6" w14:textId="4AE35308" w:rsidR="00A17645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08</w:t>
                  </w:r>
                </w:p>
              </w:tc>
            </w:tr>
            <w:tr w:rsidR="00A17645" w14:paraId="50EE8C98" w14:textId="77777777" w:rsidTr="001A22E4">
              <w:trPr>
                <w:jc w:val="center"/>
              </w:trPr>
              <w:tc>
                <w:tcPr>
                  <w:tcW w:w="4273" w:type="dxa"/>
                </w:tcPr>
                <w:p w14:paraId="671A22C2" w14:textId="0C9F3712" w:rsidR="00A17645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both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lastRenderedPageBreak/>
                    <w:t>Administración Marítima MEDAR 4</w:t>
                  </w:r>
                </w:p>
              </w:tc>
              <w:tc>
                <w:tcPr>
                  <w:tcW w:w="1524" w:type="dxa"/>
                </w:tcPr>
                <w:p w14:paraId="70B4535A" w14:textId="77777777" w:rsidR="00A17645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13</w:t>
                  </w:r>
                </w:p>
              </w:tc>
            </w:tr>
            <w:tr w:rsidR="00A17645" w14:paraId="37BEB008" w14:textId="77777777" w:rsidTr="001A22E4">
              <w:trPr>
                <w:jc w:val="center"/>
              </w:trPr>
              <w:tc>
                <w:tcPr>
                  <w:tcW w:w="4273" w:type="dxa"/>
                </w:tcPr>
                <w:p w14:paraId="6A948872" w14:textId="09A487EE" w:rsidR="00A17645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both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Administración Infantería de Marina MEDAR 4</w:t>
                  </w:r>
                </w:p>
              </w:tc>
              <w:tc>
                <w:tcPr>
                  <w:tcW w:w="1524" w:type="dxa"/>
                </w:tcPr>
                <w:p w14:paraId="5F436676" w14:textId="77777777" w:rsidR="00A17645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8</w:t>
                  </w:r>
                </w:p>
              </w:tc>
            </w:tr>
            <w:tr w:rsidR="00A17645" w14:paraId="609479AB" w14:textId="77777777" w:rsidTr="001A22E4">
              <w:trPr>
                <w:jc w:val="center"/>
              </w:trPr>
              <w:tc>
                <w:tcPr>
                  <w:tcW w:w="4273" w:type="dxa"/>
                </w:tcPr>
                <w:p w14:paraId="297403B7" w14:textId="030805AC" w:rsidR="00A17645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both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Ingeniería Electrónica 4</w:t>
                  </w:r>
                </w:p>
              </w:tc>
              <w:tc>
                <w:tcPr>
                  <w:tcW w:w="1524" w:type="dxa"/>
                </w:tcPr>
                <w:p w14:paraId="62BF5108" w14:textId="246A06EB" w:rsidR="00A17645" w:rsidRDefault="00294833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22</w:t>
                  </w:r>
                </w:p>
              </w:tc>
            </w:tr>
            <w:tr w:rsidR="00A17645" w14:paraId="01518422" w14:textId="77777777" w:rsidTr="001A22E4">
              <w:trPr>
                <w:jc w:val="center"/>
              </w:trPr>
              <w:tc>
                <w:tcPr>
                  <w:tcW w:w="4273" w:type="dxa"/>
                </w:tcPr>
                <w:p w14:paraId="3B0C8630" w14:textId="20E1BE26" w:rsidR="00A17645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both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 xml:space="preserve">Ingeniería Naval 4 </w:t>
                  </w:r>
                </w:p>
              </w:tc>
              <w:tc>
                <w:tcPr>
                  <w:tcW w:w="1524" w:type="dxa"/>
                </w:tcPr>
                <w:p w14:paraId="6A84BCF2" w14:textId="32503D90" w:rsidR="00A17645" w:rsidRDefault="00294833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09</w:t>
                  </w:r>
                </w:p>
              </w:tc>
            </w:tr>
            <w:tr w:rsidR="003867EE" w14:paraId="13A8379F" w14:textId="77777777" w:rsidTr="001A22E4">
              <w:trPr>
                <w:jc w:val="center"/>
              </w:trPr>
              <w:tc>
                <w:tcPr>
                  <w:tcW w:w="4273" w:type="dxa"/>
                </w:tcPr>
                <w:p w14:paraId="5E05D483" w14:textId="27FABA93" w:rsidR="003867EE" w:rsidRDefault="003867EE" w:rsidP="00EF16C3">
                  <w:pPr>
                    <w:pStyle w:val="Prrafodelista"/>
                    <w:spacing w:before="120" w:after="120" w:line="276" w:lineRule="auto"/>
                    <w:ind w:left="0"/>
                    <w:jc w:val="both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 xml:space="preserve">Curso </w:t>
                  </w:r>
                  <w:r w:rsidR="00EF16C3">
                    <w:rPr>
                      <w:rFonts w:cs="Arial"/>
                      <w:sz w:val="20"/>
                    </w:rPr>
                    <w:t xml:space="preserve">Básico </w:t>
                  </w:r>
                  <w:r>
                    <w:rPr>
                      <w:rFonts w:cs="Arial"/>
                      <w:sz w:val="20"/>
                    </w:rPr>
                    <w:t>ADAT</w:t>
                  </w:r>
                </w:p>
              </w:tc>
              <w:tc>
                <w:tcPr>
                  <w:tcW w:w="1524" w:type="dxa"/>
                </w:tcPr>
                <w:p w14:paraId="20B67B63" w14:textId="7F7A896C" w:rsidR="003867EE" w:rsidRDefault="003867EE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3</w:t>
                  </w:r>
                  <w:r w:rsidR="00EF16C3">
                    <w:rPr>
                      <w:rFonts w:cs="Arial"/>
                      <w:sz w:val="20"/>
                    </w:rPr>
                    <w:t>0</w:t>
                  </w:r>
                </w:p>
              </w:tc>
            </w:tr>
            <w:tr w:rsidR="00A17645" w14:paraId="6F9F44A4" w14:textId="77777777" w:rsidTr="001A22E4">
              <w:trPr>
                <w:jc w:val="center"/>
              </w:trPr>
              <w:tc>
                <w:tcPr>
                  <w:tcW w:w="4273" w:type="dxa"/>
                </w:tcPr>
                <w:p w14:paraId="44D9AA43" w14:textId="77777777" w:rsidR="00A17645" w:rsidRPr="00FC1B99" w:rsidRDefault="00A17645" w:rsidP="006A77B2">
                  <w:pPr>
                    <w:pStyle w:val="Prrafodelista"/>
                    <w:spacing w:before="120" w:after="120" w:line="276" w:lineRule="auto"/>
                    <w:ind w:left="0"/>
                    <w:jc w:val="both"/>
                    <w:rPr>
                      <w:rFonts w:cs="Arial"/>
                      <w:b/>
                      <w:sz w:val="20"/>
                    </w:rPr>
                  </w:pPr>
                  <w:r w:rsidRPr="00FC1B99">
                    <w:rPr>
                      <w:rFonts w:cs="Arial"/>
                      <w:b/>
                      <w:sz w:val="20"/>
                    </w:rPr>
                    <w:t>TOTAL</w:t>
                  </w:r>
                </w:p>
              </w:tc>
              <w:tc>
                <w:tcPr>
                  <w:tcW w:w="1524" w:type="dxa"/>
                </w:tcPr>
                <w:p w14:paraId="6D65A607" w14:textId="412150C9" w:rsidR="00A17645" w:rsidRPr="00FC1B99" w:rsidRDefault="003867EE" w:rsidP="006A77B2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b/>
                      <w:sz w:val="20"/>
                    </w:rPr>
                  </w:pPr>
                  <w:r>
                    <w:rPr>
                      <w:rFonts w:cs="Arial"/>
                      <w:b/>
                      <w:sz w:val="20"/>
                    </w:rPr>
                    <w:t>16</w:t>
                  </w:r>
                  <w:r w:rsidR="00EF16C3">
                    <w:rPr>
                      <w:rFonts w:cs="Arial"/>
                      <w:b/>
                      <w:sz w:val="20"/>
                    </w:rPr>
                    <w:t>4</w:t>
                  </w:r>
                </w:p>
              </w:tc>
            </w:tr>
          </w:tbl>
          <w:p w14:paraId="3C7E39FD" w14:textId="7EE7A6B7" w:rsidR="00A17645" w:rsidRDefault="00A17645" w:rsidP="003E2F8D">
            <w:pPr>
              <w:rPr>
                <w:color w:val="000000"/>
                <w:sz w:val="20"/>
              </w:rPr>
            </w:pPr>
          </w:p>
          <w:p w14:paraId="184172EC" w14:textId="3E4444B2" w:rsidR="00A17645" w:rsidRDefault="00B375E8" w:rsidP="003E2F8D">
            <w:p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Personal de oficiales de curso de MEDAR II, que se encuentran efectuando curso de superficie y están viviendo a bordo de la Escuela Naval de Cadetes Almirante Padilla</w:t>
            </w:r>
          </w:p>
          <w:p w14:paraId="5C0C3AA7" w14:textId="7F002B71" w:rsidR="00B375E8" w:rsidRDefault="00B375E8" w:rsidP="003E2F8D">
            <w:pPr>
              <w:rPr>
                <w:color w:val="000000"/>
                <w:sz w:val="20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273"/>
              <w:gridCol w:w="1524"/>
            </w:tblGrid>
            <w:tr w:rsidR="00B375E8" w14:paraId="5FBD1F95" w14:textId="77777777" w:rsidTr="00B375E8">
              <w:trPr>
                <w:jc w:val="center"/>
              </w:trPr>
              <w:tc>
                <w:tcPr>
                  <w:tcW w:w="4273" w:type="dxa"/>
                </w:tcPr>
                <w:p w14:paraId="336219A1" w14:textId="77777777" w:rsidR="00B375E8" w:rsidRPr="00432483" w:rsidRDefault="00B375E8" w:rsidP="00B375E8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432483">
                    <w:rPr>
                      <w:rFonts w:cs="Arial"/>
                      <w:b/>
                      <w:sz w:val="20"/>
                    </w:rPr>
                    <w:t>Curso</w:t>
                  </w:r>
                </w:p>
              </w:tc>
              <w:tc>
                <w:tcPr>
                  <w:tcW w:w="1524" w:type="dxa"/>
                </w:tcPr>
                <w:p w14:paraId="557E0CC7" w14:textId="77777777" w:rsidR="00B375E8" w:rsidRPr="00432483" w:rsidRDefault="00B375E8" w:rsidP="00B375E8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432483">
                    <w:rPr>
                      <w:rFonts w:cs="Arial"/>
                      <w:b/>
                      <w:sz w:val="20"/>
                    </w:rPr>
                    <w:t>No Oficiales</w:t>
                  </w:r>
                </w:p>
              </w:tc>
            </w:tr>
            <w:tr w:rsidR="00B375E8" w14:paraId="08D86C76" w14:textId="77777777" w:rsidTr="00B375E8">
              <w:trPr>
                <w:jc w:val="center"/>
              </w:trPr>
              <w:tc>
                <w:tcPr>
                  <w:tcW w:w="4273" w:type="dxa"/>
                </w:tcPr>
                <w:p w14:paraId="0F84A67A" w14:textId="1C8EA205" w:rsidR="00B375E8" w:rsidRDefault="00B375E8" w:rsidP="00B375E8">
                  <w:pPr>
                    <w:pStyle w:val="Prrafodelista"/>
                    <w:spacing w:before="120" w:after="120" w:line="276" w:lineRule="auto"/>
                    <w:ind w:left="0"/>
                    <w:jc w:val="both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Ingeniería Electrónica MEDAR II</w:t>
                  </w:r>
                </w:p>
              </w:tc>
              <w:tc>
                <w:tcPr>
                  <w:tcW w:w="1524" w:type="dxa"/>
                </w:tcPr>
                <w:p w14:paraId="6EF35A34" w14:textId="627A299D" w:rsidR="00B375E8" w:rsidRDefault="00B375E8" w:rsidP="00B375E8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16</w:t>
                  </w:r>
                </w:p>
              </w:tc>
            </w:tr>
            <w:tr w:rsidR="00B375E8" w14:paraId="710349F1" w14:textId="77777777" w:rsidTr="00B375E8">
              <w:trPr>
                <w:jc w:val="center"/>
              </w:trPr>
              <w:tc>
                <w:tcPr>
                  <w:tcW w:w="4273" w:type="dxa"/>
                </w:tcPr>
                <w:p w14:paraId="71C5B02C" w14:textId="6045E1F6" w:rsidR="00B375E8" w:rsidRDefault="00B375E8" w:rsidP="00B375E8">
                  <w:pPr>
                    <w:pStyle w:val="Prrafodelista"/>
                    <w:spacing w:before="120" w:after="120" w:line="276" w:lineRule="auto"/>
                    <w:ind w:left="0"/>
                    <w:jc w:val="both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Ingeniería Naval MEDAR II</w:t>
                  </w:r>
                </w:p>
              </w:tc>
              <w:tc>
                <w:tcPr>
                  <w:tcW w:w="1524" w:type="dxa"/>
                </w:tcPr>
                <w:p w14:paraId="480488DC" w14:textId="697BF215" w:rsidR="00B375E8" w:rsidRDefault="00B375E8" w:rsidP="00B375E8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11</w:t>
                  </w:r>
                </w:p>
              </w:tc>
            </w:tr>
            <w:tr w:rsidR="00AF398F" w14:paraId="3F669628" w14:textId="77777777" w:rsidTr="00B375E8">
              <w:trPr>
                <w:jc w:val="center"/>
              </w:trPr>
              <w:tc>
                <w:tcPr>
                  <w:tcW w:w="4273" w:type="dxa"/>
                </w:tcPr>
                <w:p w14:paraId="78F3209E" w14:textId="3BCA1FDF" w:rsidR="00AF398F" w:rsidRDefault="00AF398F" w:rsidP="00B375E8">
                  <w:pPr>
                    <w:pStyle w:val="Prrafodelista"/>
                    <w:spacing w:before="120" w:after="120" w:line="276" w:lineRule="auto"/>
                    <w:ind w:left="0"/>
                    <w:jc w:val="both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Oceanógrafos MEDAR I</w:t>
                  </w:r>
                </w:p>
              </w:tc>
              <w:tc>
                <w:tcPr>
                  <w:tcW w:w="1524" w:type="dxa"/>
                </w:tcPr>
                <w:p w14:paraId="2237528C" w14:textId="526668F5" w:rsidR="00AF398F" w:rsidRDefault="00AF398F" w:rsidP="00B375E8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5</w:t>
                  </w:r>
                </w:p>
              </w:tc>
            </w:tr>
            <w:tr w:rsidR="00AF398F" w14:paraId="46702896" w14:textId="77777777" w:rsidTr="00B375E8">
              <w:trPr>
                <w:jc w:val="center"/>
              </w:trPr>
              <w:tc>
                <w:tcPr>
                  <w:tcW w:w="4273" w:type="dxa"/>
                </w:tcPr>
                <w:p w14:paraId="661415BF" w14:textId="7898D366" w:rsidR="00AF398F" w:rsidRDefault="00AF398F" w:rsidP="00B375E8">
                  <w:pPr>
                    <w:pStyle w:val="Prrafodelista"/>
                    <w:spacing w:before="120" w:after="120" w:line="276" w:lineRule="auto"/>
                    <w:ind w:left="0"/>
                    <w:jc w:val="both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Oceanógrafos MEDAR V</w:t>
                  </w:r>
                </w:p>
              </w:tc>
              <w:tc>
                <w:tcPr>
                  <w:tcW w:w="1524" w:type="dxa"/>
                </w:tcPr>
                <w:p w14:paraId="2B932145" w14:textId="7D271CA4" w:rsidR="00AF398F" w:rsidRDefault="00AF398F" w:rsidP="00B375E8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2</w:t>
                  </w:r>
                </w:p>
              </w:tc>
            </w:tr>
            <w:tr w:rsidR="00AF398F" w14:paraId="60D9ED23" w14:textId="77777777" w:rsidTr="00B375E8">
              <w:trPr>
                <w:jc w:val="center"/>
              </w:trPr>
              <w:tc>
                <w:tcPr>
                  <w:tcW w:w="4273" w:type="dxa"/>
                </w:tcPr>
                <w:p w14:paraId="0994F45A" w14:textId="60DA36FD" w:rsidR="00AF398F" w:rsidRDefault="00AF398F" w:rsidP="00B375E8">
                  <w:pPr>
                    <w:pStyle w:val="Prrafodelista"/>
                    <w:spacing w:before="120" w:after="120" w:line="276" w:lineRule="auto"/>
                    <w:ind w:left="0"/>
                    <w:jc w:val="both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Administrador MEDAR V</w:t>
                  </w:r>
                </w:p>
              </w:tc>
              <w:tc>
                <w:tcPr>
                  <w:tcW w:w="1524" w:type="dxa"/>
                </w:tcPr>
                <w:p w14:paraId="326ED479" w14:textId="79A407E4" w:rsidR="00AF398F" w:rsidRDefault="00AF398F" w:rsidP="00B375E8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sz w:val="20"/>
                    </w:rPr>
                  </w:pPr>
                  <w:r>
                    <w:rPr>
                      <w:rFonts w:cs="Arial"/>
                      <w:sz w:val="20"/>
                    </w:rPr>
                    <w:t>1</w:t>
                  </w:r>
                </w:p>
              </w:tc>
            </w:tr>
            <w:tr w:rsidR="00B375E8" w14:paraId="77E5B623" w14:textId="77777777" w:rsidTr="00B375E8">
              <w:trPr>
                <w:jc w:val="center"/>
              </w:trPr>
              <w:tc>
                <w:tcPr>
                  <w:tcW w:w="4273" w:type="dxa"/>
                </w:tcPr>
                <w:p w14:paraId="42B9A99F" w14:textId="77777777" w:rsidR="00B375E8" w:rsidRPr="00FC1B99" w:rsidRDefault="00B375E8" w:rsidP="00B375E8">
                  <w:pPr>
                    <w:pStyle w:val="Prrafodelista"/>
                    <w:spacing w:before="120" w:after="120" w:line="276" w:lineRule="auto"/>
                    <w:ind w:left="0"/>
                    <w:jc w:val="both"/>
                    <w:rPr>
                      <w:rFonts w:cs="Arial"/>
                      <w:b/>
                      <w:sz w:val="20"/>
                    </w:rPr>
                  </w:pPr>
                  <w:r w:rsidRPr="00FC1B99">
                    <w:rPr>
                      <w:rFonts w:cs="Arial"/>
                      <w:b/>
                      <w:sz w:val="20"/>
                    </w:rPr>
                    <w:t>TOTAL</w:t>
                  </w:r>
                </w:p>
              </w:tc>
              <w:tc>
                <w:tcPr>
                  <w:tcW w:w="1524" w:type="dxa"/>
                </w:tcPr>
                <w:p w14:paraId="67AD215C" w14:textId="78FC5235" w:rsidR="00B375E8" w:rsidRPr="00FC1B99" w:rsidRDefault="00AF398F" w:rsidP="00B375E8">
                  <w:pPr>
                    <w:pStyle w:val="Prrafodelista"/>
                    <w:spacing w:before="120" w:after="120" w:line="276" w:lineRule="auto"/>
                    <w:ind w:left="0"/>
                    <w:jc w:val="center"/>
                    <w:rPr>
                      <w:rFonts w:cs="Arial"/>
                      <w:b/>
                      <w:sz w:val="20"/>
                    </w:rPr>
                  </w:pPr>
                  <w:r>
                    <w:rPr>
                      <w:rFonts w:cs="Arial"/>
                      <w:b/>
                      <w:sz w:val="20"/>
                    </w:rPr>
                    <w:t>35</w:t>
                  </w:r>
                </w:p>
              </w:tc>
            </w:tr>
          </w:tbl>
          <w:p w14:paraId="448F9765" w14:textId="22D31A3D" w:rsidR="00B375E8" w:rsidRDefault="00B375E8" w:rsidP="003E2F8D">
            <w:pPr>
              <w:rPr>
                <w:color w:val="000000"/>
                <w:sz w:val="20"/>
              </w:rPr>
            </w:pPr>
          </w:p>
          <w:p w14:paraId="17A25B06" w14:textId="77777777" w:rsidR="00B375E8" w:rsidRPr="00B81C61" w:rsidRDefault="00B375E8" w:rsidP="003E2F8D">
            <w:pPr>
              <w:rPr>
                <w:color w:val="000000"/>
                <w:sz w:val="20"/>
              </w:rPr>
            </w:pPr>
          </w:p>
          <w:p w14:paraId="4EB79EEB" w14:textId="4F8F2C96" w:rsidR="009C2C3E" w:rsidRPr="006A77B2" w:rsidRDefault="002F50BE" w:rsidP="005D0C21">
            <w:pPr>
              <w:pStyle w:val="Prrafodelista"/>
              <w:numPr>
                <w:ilvl w:val="0"/>
                <w:numId w:val="8"/>
              </w:numPr>
              <w:jc w:val="both"/>
              <w:rPr>
                <w:sz w:val="20"/>
              </w:rPr>
            </w:pPr>
            <w:r w:rsidRPr="006A77B2">
              <w:rPr>
                <w:color w:val="000000"/>
                <w:sz w:val="20"/>
              </w:rPr>
              <w:t xml:space="preserve">DOCUMENTACION </w:t>
            </w:r>
          </w:p>
          <w:p w14:paraId="42AE57F9" w14:textId="77777777" w:rsidR="006A77B2" w:rsidRPr="006A77B2" w:rsidRDefault="006A77B2" w:rsidP="006A77B2">
            <w:pPr>
              <w:pStyle w:val="Prrafodelista"/>
              <w:ind w:left="360"/>
              <w:jc w:val="both"/>
              <w:rPr>
                <w:sz w:val="20"/>
              </w:rPr>
            </w:pPr>
          </w:p>
          <w:p w14:paraId="19FB3E19" w14:textId="4943DEBD" w:rsidR="009C2C3E" w:rsidRPr="009C2C3E" w:rsidRDefault="009C2C3E" w:rsidP="004322C1">
            <w:pPr>
              <w:ind w:left="351"/>
              <w:jc w:val="both"/>
              <w:rPr>
                <w:sz w:val="20"/>
              </w:rPr>
            </w:pPr>
            <w:r w:rsidRPr="009C2C3E">
              <w:rPr>
                <w:sz w:val="20"/>
              </w:rPr>
              <w:t>El archivo de gesti</w:t>
            </w:r>
            <w:r>
              <w:rPr>
                <w:sz w:val="20"/>
              </w:rPr>
              <w:t xml:space="preserve">ón se encuentra actualizado. Las carpetas se encuentran organizadas de </w:t>
            </w:r>
            <w:r w:rsidR="004322C1">
              <w:rPr>
                <w:sz w:val="20"/>
              </w:rPr>
              <w:t xml:space="preserve">            </w:t>
            </w:r>
            <w:r>
              <w:rPr>
                <w:sz w:val="20"/>
              </w:rPr>
              <w:t>acuerdo a la ley de archivo</w:t>
            </w:r>
          </w:p>
          <w:p w14:paraId="1C2E177F" w14:textId="2A0261BB" w:rsidR="009D0131" w:rsidRDefault="009D0131" w:rsidP="001C6767">
            <w:pPr>
              <w:jc w:val="both"/>
              <w:rPr>
                <w:color w:val="000000"/>
                <w:sz w:val="20"/>
              </w:rPr>
            </w:pPr>
          </w:p>
          <w:p w14:paraId="386C155C" w14:textId="77777777" w:rsidR="006A77B2" w:rsidRDefault="006A77B2" w:rsidP="001C6767">
            <w:pPr>
              <w:jc w:val="both"/>
              <w:rPr>
                <w:color w:val="000000"/>
                <w:sz w:val="20"/>
              </w:rPr>
            </w:pPr>
          </w:p>
          <w:p w14:paraId="58E8574F" w14:textId="77777777" w:rsidR="002F50BE" w:rsidRDefault="002F50BE" w:rsidP="00603238">
            <w:pPr>
              <w:pStyle w:val="Prrafodelista"/>
              <w:numPr>
                <w:ilvl w:val="0"/>
                <w:numId w:val="8"/>
              </w:numPr>
              <w:jc w:val="both"/>
              <w:rPr>
                <w:color w:val="000000"/>
                <w:sz w:val="20"/>
              </w:rPr>
            </w:pPr>
            <w:r w:rsidRPr="008B3038">
              <w:rPr>
                <w:color w:val="000000"/>
                <w:sz w:val="20"/>
              </w:rPr>
              <w:t>SITUAC</w:t>
            </w:r>
            <w:r>
              <w:rPr>
                <w:color w:val="000000"/>
                <w:sz w:val="20"/>
              </w:rPr>
              <w:t>I</w:t>
            </w:r>
            <w:r w:rsidRPr="008B3038">
              <w:rPr>
                <w:color w:val="000000"/>
                <w:sz w:val="20"/>
              </w:rPr>
              <w:t xml:space="preserve">ON FISCAL </w:t>
            </w:r>
          </w:p>
          <w:p w14:paraId="646A65B0" w14:textId="343E2375" w:rsidR="009D0131" w:rsidRDefault="009D0131" w:rsidP="00D7614D">
            <w:pPr>
              <w:jc w:val="both"/>
              <w:rPr>
                <w:color w:val="000000"/>
                <w:sz w:val="20"/>
              </w:rPr>
            </w:pPr>
          </w:p>
          <w:p w14:paraId="4EE31658" w14:textId="31500E24" w:rsidR="009C2C3E" w:rsidRDefault="004322C1" w:rsidP="004322C1">
            <w:pPr>
              <w:ind w:left="351"/>
              <w:jc w:val="both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 xml:space="preserve"> </w:t>
            </w:r>
            <w:r w:rsidR="009C2C3E">
              <w:rPr>
                <w:rFonts w:cs="Arial"/>
                <w:color w:val="000000"/>
                <w:sz w:val="20"/>
              </w:rPr>
              <w:t>La d</w:t>
            </w:r>
            <w:r w:rsidR="009C2C3E" w:rsidRPr="00F32DFD">
              <w:rPr>
                <w:rFonts w:cs="Arial"/>
                <w:color w:val="000000"/>
                <w:sz w:val="20"/>
              </w:rPr>
              <w:t>ependencia no maneja partidas fiscales por ningún concepto</w:t>
            </w:r>
            <w:r w:rsidR="009C2C3E">
              <w:rPr>
                <w:rFonts w:cs="Arial"/>
                <w:color w:val="000000"/>
                <w:sz w:val="20"/>
              </w:rPr>
              <w:t>.</w:t>
            </w:r>
          </w:p>
          <w:p w14:paraId="494FDDF9" w14:textId="7ABD9BED" w:rsidR="009C2C3E" w:rsidRDefault="009C2C3E" w:rsidP="00D7614D">
            <w:pPr>
              <w:jc w:val="both"/>
              <w:rPr>
                <w:rFonts w:cs="Arial"/>
                <w:color w:val="000000"/>
                <w:sz w:val="20"/>
              </w:rPr>
            </w:pPr>
          </w:p>
          <w:p w14:paraId="5713DCF7" w14:textId="77777777" w:rsidR="009C2C3E" w:rsidRDefault="009C2C3E" w:rsidP="00D7614D">
            <w:pPr>
              <w:jc w:val="both"/>
              <w:rPr>
                <w:color w:val="000000"/>
                <w:sz w:val="20"/>
              </w:rPr>
            </w:pPr>
          </w:p>
          <w:p w14:paraId="0F061C25" w14:textId="3FDF1EE9" w:rsidR="002F50BE" w:rsidRDefault="002F50BE" w:rsidP="00603238">
            <w:pPr>
              <w:pStyle w:val="Prrafodelista"/>
              <w:numPr>
                <w:ilvl w:val="0"/>
                <w:numId w:val="8"/>
              </w:numPr>
              <w:jc w:val="both"/>
              <w:rPr>
                <w:color w:val="000000"/>
                <w:sz w:val="20"/>
              </w:rPr>
            </w:pPr>
            <w:r w:rsidRPr="008B3038">
              <w:rPr>
                <w:color w:val="000000"/>
                <w:sz w:val="20"/>
              </w:rPr>
              <w:t>INVENTARIOS FISCALES</w:t>
            </w:r>
          </w:p>
          <w:p w14:paraId="6DB19580" w14:textId="4BF2D6FD" w:rsidR="00BE3049" w:rsidRDefault="00BE3049" w:rsidP="00BE3049">
            <w:pPr>
              <w:jc w:val="both"/>
              <w:rPr>
                <w:color w:val="000000"/>
                <w:sz w:val="20"/>
              </w:rPr>
            </w:pPr>
          </w:p>
          <w:p w14:paraId="3E2E78B0" w14:textId="7A3CA490" w:rsidR="00BE3049" w:rsidRPr="00BE3049" w:rsidRDefault="00BE3049" w:rsidP="00BE3049">
            <w:pPr>
              <w:ind w:left="360"/>
              <w:jc w:val="both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Los inventarios se encuentran actualizados </w:t>
            </w:r>
            <w:r w:rsidR="006A77B2">
              <w:rPr>
                <w:color w:val="000000"/>
                <w:sz w:val="20"/>
              </w:rPr>
              <w:t>de acuerdo con</w:t>
            </w:r>
            <w:r>
              <w:rPr>
                <w:color w:val="000000"/>
                <w:sz w:val="20"/>
              </w:rPr>
              <w:t xml:space="preserve"> </w:t>
            </w:r>
            <w:r w:rsidR="006A77B2">
              <w:rPr>
                <w:color w:val="000000"/>
                <w:sz w:val="20"/>
              </w:rPr>
              <w:t xml:space="preserve">la </w:t>
            </w:r>
            <w:r>
              <w:rPr>
                <w:color w:val="000000"/>
                <w:sz w:val="20"/>
              </w:rPr>
              <w:t>revista realizada el día 15 de octubre de 2020</w:t>
            </w:r>
            <w:r w:rsidR="00FC1B99">
              <w:rPr>
                <w:color w:val="000000"/>
                <w:sz w:val="20"/>
              </w:rPr>
              <w:t>.</w:t>
            </w:r>
          </w:p>
          <w:p w14:paraId="154BDB6C" w14:textId="29105C66" w:rsidR="00BE3049" w:rsidRDefault="00BE3049" w:rsidP="00BE3049">
            <w:pPr>
              <w:jc w:val="both"/>
              <w:rPr>
                <w:color w:val="000000"/>
                <w:sz w:val="20"/>
              </w:rPr>
            </w:pPr>
          </w:p>
          <w:p w14:paraId="73B5835A" w14:textId="40229956" w:rsidR="00BE3049" w:rsidRDefault="00BE3049" w:rsidP="00BE3049">
            <w:pPr>
              <w:jc w:val="both"/>
              <w:rPr>
                <w:color w:val="000000"/>
                <w:sz w:val="20"/>
              </w:rPr>
            </w:pPr>
          </w:p>
          <w:p w14:paraId="0A614B44" w14:textId="1BD16E1D" w:rsidR="00E02643" w:rsidRDefault="00E02643" w:rsidP="00BE3049">
            <w:pPr>
              <w:jc w:val="both"/>
              <w:rPr>
                <w:color w:val="000000"/>
                <w:sz w:val="20"/>
              </w:rPr>
            </w:pPr>
          </w:p>
          <w:p w14:paraId="4C7A12A5" w14:textId="77777777" w:rsidR="00E02643" w:rsidRPr="00BE3049" w:rsidRDefault="00E02643" w:rsidP="00BE3049">
            <w:pPr>
              <w:jc w:val="both"/>
              <w:rPr>
                <w:color w:val="000000"/>
                <w:sz w:val="20"/>
              </w:rPr>
            </w:pPr>
          </w:p>
          <w:p w14:paraId="327FBCC2" w14:textId="77777777" w:rsidR="002F50BE" w:rsidRPr="008B3038" w:rsidRDefault="002F50BE" w:rsidP="00603238">
            <w:pPr>
              <w:pStyle w:val="Prrafodelista"/>
              <w:numPr>
                <w:ilvl w:val="0"/>
                <w:numId w:val="8"/>
              </w:numPr>
              <w:jc w:val="both"/>
              <w:rPr>
                <w:color w:val="000000"/>
                <w:sz w:val="20"/>
              </w:rPr>
            </w:pPr>
            <w:r w:rsidRPr="008B3038">
              <w:rPr>
                <w:color w:val="000000"/>
                <w:sz w:val="20"/>
              </w:rPr>
              <w:lastRenderedPageBreak/>
              <w:t>TRABAJOS EN DESARROLLO</w:t>
            </w:r>
          </w:p>
          <w:p w14:paraId="69793C0F" w14:textId="77777777" w:rsidR="002F50BE" w:rsidRPr="008B3038" w:rsidRDefault="002F50BE" w:rsidP="002F50BE">
            <w:pPr>
              <w:pStyle w:val="Prrafodelista"/>
              <w:ind w:left="1440"/>
              <w:jc w:val="both"/>
              <w:rPr>
                <w:color w:val="000000"/>
                <w:sz w:val="20"/>
              </w:rPr>
            </w:pPr>
          </w:p>
          <w:p w14:paraId="79522963" w14:textId="543DE281" w:rsidR="00B2763E" w:rsidRDefault="006A77B2" w:rsidP="006A77B2">
            <w:pPr>
              <w:pStyle w:val="Prrafodelista"/>
              <w:numPr>
                <w:ilvl w:val="0"/>
                <w:numId w:val="17"/>
              </w:numPr>
              <w:spacing w:before="120" w:after="120" w:line="276" w:lineRule="auto"/>
              <w:ind w:hanging="304"/>
              <w:jc w:val="both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P</w:t>
            </w:r>
            <w:r w:rsidRPr="006A77B2">
              <w:rPr>
                <w:color w:val="000000"/>
                <w:sz w:val="20"/>
              </w:rPr>
              <w:t xml:space="preserve">resentación del proyecto de grado y exámenes de inglés </w:t>
            </w:r>
            <w:r>
              <w:rPr>
                <w:color w:val="000000"/>
                <w:sz w:val="20"/>
              </w:rPr>
              <w:t>de</w:t>
            </w:r>
            <w:r w:rsidRPr="006A77B2">
              <w:rPr>
                <w:color w:val="000000"/>
                <w:sz w:val="20"/>
              </w:rPr>
              <w:t xml:space="preserve">l personal de oficiales Alumnos MEDAR </w:t>
            </w:r>
            <w:r w:rsidR="00E02643">
              <w:rPr>
                <w:color w:val="000000"/>
                <w:sz w:val="20"/>
              </w:rPr>
              <w:t xml:space="preserve">2, </w:t>
            </w:r>
            <w:r w:rsidRPr="006A77B2">
              <w:rPr>
                <w:color w:val="000000"/>
                <w:sz w:val="20"/>
              </w:rPr>
              <w:t xml:space="preserve">3 y </w:t>
            </w:r>
            <w:r>
              <w:rPr>
                <w:color w:val="000000"/>
                <w:sz w:val="20"/>
              </w:rPr>
              <w:t xml:space="preserve">de los </w:t>
            </w:r>
            <w:r w:rsidRPr="006A77B2">
              <w:rPr>
                <w:color w:val="000000"/>
                <w:sz w:val="20"/>
              </w:rPr>
              <w:t xml:space="preserve">Oficiales Alumnos MEDAR4 se encuentran </w:t>
            </w:r>
            <w:r>
              <w:rPr>
                <w:color w:val="000000"/>
                <w:sz w:val="20"/>
              </w:rPr>
              <w:t xml:space="preserve">en el proceso de </w:t>
            </w:r>
            <w:r w:rsidRPr="006A77B2">
              <w:rPr>
                <w:color w:val="000000"/>
                <w:sz w:val="20"/>
              </w:rPr>
              <w:t>presenta</w:t>
            </w:r>
            <w:r>
              <w:rPr>
                <w:color w:val="000000"/>
                <w:sz w:val="20"/>
              </w:rPr>
              <w:t xml:space="preserve">ción </w:t>
            </w:r>
            <w:r w:rsidRPr="006A77B2">
              <w:rPr>
                <w:color w:val="000000"/>
                <w:sz w:val="20"/>
              </w:rPr>
              <w:t>anteproyecto de grado.</w:t>
            </w:r>
          </w:p>
          <w:p w14:paraId="75BA761E" w14:textId="7C3674C2" w:rsidR="00E02643" w:rsidRDefault="00E02643" w:rsidP="006A77B2">
            <w:pPr>
              <w:pStyle w:val="Prrafodelista"/>
              <w:numPr>
                <w:ilvl w:val="0"/>
                <w:numId w:val="17"/>
              </w:numPr>
              <w:spacing w:before="120" w:after="120" w:line="276" w:lineRule="auto"/>
              <w:ind w:hanging="304"/>
              <w:jc w:val="both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Abrir folios de vida lapso 2020-2021 al personal de oficiales de MEDAR 1, 2, 3, 4 y 5.</w:t>
            </w:r>
          </w:p>
          <w:p w14:paraId="502A3B53" w14:textId="32B3D768" w:rsidR="00816D6E" w:rsidRDefault="00816D6E" w:rsidP="006A77B2">
            <w:pPr>
              <w:pStyle w:val="Prrafodelista"/>
              <w:numPr>
                <w:ilvl w:val="0"/>
                <w:numId w:val="17"/>
              </w:numPr>
              <w:spacing w:before="120" w:after="120" w:line="276" w:lineRule="auto"/>
              <w:ind w:hanging="304"/>
              <w:jc w:val="both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Charla sobre temas de comportamiento general, sustancias psicoactivas, temas relacionado con la familia, control con las bebidas alcohólicas y la forma de vestirse.</w:t>
            </w:r>
          </w:p>
          <w:p w14:paraId="4FD4CD80" w14:textId="5C6C934D" w:rsidR="00816D6E" w:rsidRDefault="00816D6E" w:rsidP="006A77B2">
            <w:pPr>
              <w:pStyle w:val="Prrafodelista"/>
              <w:numPr>
                <w:ilvl w:val="0"/>
                <w:numId w:val="17"/>
              </w:numPr>
              <w:spacing w:before="120" w:after="120" w:line="276" w:lineRule="auto"/>
              <w:ind w:hanging="304"/>
              <w:jc w:val="both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Presentación a la oficina de plan de traslados oficiales, ESCUIG y DESUP sobre la proyección de oficiales a bordo de la ENAP 2021 y a la vez definir situación de alojamientos.</w:t>
            </w:r>
          </w:p>
          <w:p w14:paraId="0C796702" w14:textId="77777777" w:rsidR="00816D6E" w:rsidRDefault="00816D6E" w:rsidP="00816D6E">
            <w:pPr>
              <w:pStyle w:val="Prrafodelista"/>
              <w:spacing w:before="120" w:after="120" w:line="276" w:lineRule="auto"/>
              <w:ind w:left="1080"/>
              <w:jc w:val="both"/>
              <w:rPr>
                <w:color w:val="000000"/>
                <w:sz w:val="20"/>
              </w:rPr>
            </w:pPr>
          </w:p>
          <w:p w14:paraId="2DA6502C" w14:textId="77777777" w:rsidR="002F50BE" w:rsidRDefault="002F50BE" w:rsidP="00603238">
            <w:pPr>
              <w:pStyle w:val="Prrafodelista"/>
              <w:numPr>
                <w:ilvl w:val="0"/>
                <w:numId w:val="8"/>
              </w:numPr>
              <w:jc w:val="both"/>
              <w:rPr>
                <w:color w:val="000000"/>
                <w:sz w:val="20"/>
                <w:szCs w:val="24"/>
              </w:rPr>
            </w:pPr>
            <w:r w:rsidRPr="005A5481">
              <w:rPr>
                <w:color w:val="000000"/>
                <w:sz w:val="20"/>
                <w:szCs w:val="24"/>
              </w:rPr>
              <w:t>TRABAJOS PENDIENTES</w:t>
            </w:r>
          </w:p>
          <w:p w14:paraId="605E6892" w14:textId="77777777" w:rsidR="00863610" w:rsidRDefault="00863610" w:rsidP="00863610">
            <w:pPr>
              <w:pStyle w:val="Prrafodelista"/>
              <w:ind w:left="360"/>
              <w:jc w:val="both"/>
              <w:rPr>
                <w:color w:val="000000"/>
                <w:sz w:val="20"/>
                <w:szCs w:val="24"/>
              </w:rPr>
            </w:pPr>
          </w:p>
          <w:p w14:paraId="04854108" w14:textId="50F64542" w:rsidR="001A22E4" w:rsidRDefault="001A22E4" w:rsidP="001A22E4">
            <w:pPr>
              <w:pStyle w:val="Prrafodelista"/>
              <w:numPr>
                <w:ilvl w:val="0"/>
                <w:numId w:val="20"/>
              </w:numPr>
              <w:spacing w:before="120" w:after="120" w:line="276" w:lineRule="auto"/>
              <w:ind w:hanging="304"/>
              <w:jc w:val="both"/>
              <w:rPr>
                <w:color w:val="000000"/>
                <w:sz w:val="20"/>
              </w:rPr>
            </w:pPr>
            <w:r w:rsidRPr="001A22E4">
              <w:rPr>
                <w:color w:val="000000"/>
                <w:sz w:val="20"/>
              </w:rPr>
              <w:t xml:space="preserve">Ejecución y gestión de dineros por parte de los Oficiales Alumnos de COENA, para la donación de 3 vitrales para la </w:t>
            </w:r>
            <w:r>
              <w:rPr>
                <w:color w:val="000000"/>
                <w:sz w:val="20"/>
              </w:rPr>
              <w:t>capilla de la ENAP</w:t>
            </w:r>
            <w:r w:rsidRPr="001A22E4">
              <w:rPr>
                <w:color w:val="000000"/>
                <w:sz w:val="20"/>
              </w:rPr>
              <w:t xml:space="preserve"> y </w:t>
            </w:r>
            <w:r>
              <w:rPr>
                <w:color w:val="000000"/>
                <w:sz w:val="20"/>
              </w:rPr>
              <w:t xml:space="preserve">de la misma manera, la </w:t>
            </w:r>
            <w:r w:rsidRPr="001A22E4">
              <w:rPr>
                <w:color w:val="000000"/>
                <w:sz w:val="20"/>
              </w:rPr>
              <w:t xml:space="preserve">gestión para el saldo pendiente con la dirección de la </w:t>
            </w:r>
            <w:r>
              <w:rPr>
                <w:color w:val="000000"/>
                <w:sz w:val="20"/>
              </w:rPr>
              <w:t>ENAP.</w:t>
            </w:r>
            <w:r w:rsidRPr="001A22E4">
              <w:rPr>
                <w:color w:val="000000"/>
                <w:sz w:val="20"/>
              </w:rPr>
              <w:t xml:space="preserve"> </w:t>
            </w:r>
          </w:p>
          <w:p w14:paraId="1579F35A" w14:textId="45D1DD71" w:rsidR="00CB166D" w:rsidRDefault="001A22E4" w:rsidP="001A22E4">
            <w:pPr>
              <w:pStyle w:val="Prrafodelista"/>
              <w:numPr>
                <w:ilvl w:val="0"/>
                <w:numId w:val="20"/>
              </w:numPr>
              <w:spacing w:before="120" w:after="120" w:line="276" w:lineRule="auto"/>
              <w:ind w:hanging="304"/>
              <w:jc w:val="both"/>
              <w:rPr>
                <w:color w:val="000000"/>
                <w:sz w:val="20"/>
              </w:rPr>
            </w:pPr>
            <w:r w:rsidRPr="001A22E4">
              <w:rPr>
                <w:color w:val="000000"/>
                <w:sz w:val="20"/>
              </w:rPr>
              <w:t>Programación de prácticas profesionales del personal de MEDAR 4 a bordo de las unidades a flote, y batallones de Infantería de Marina pertenecientes a la Fuerza Naval del Caribe en el mes de diciembre de 2020</w:t>
            </w:r>
            <w:r>
              <w:rPr>
                <w:color w:val="000000"/>
                <w:sz w:val="20"/>
              </w:rPr>
              <w:t>.</w:t>
            </w:r>
            <w:r w:rsidR="00816D6E">
              <w:rPr>
                <w:color w:val="000000"/>
                <w:sz w:val="20"/>
              </w:rPr>
              <w:t xml:space="preserve"> Coordinación con el Jefe de Estado Mayor del Caribe.</w:t>
            </w:r>
          </w:p>
          <w:p w14:paraId="4E262339" w14:textId="0C623CA4" w:rsidR="001A22E4" w:rsidRDefault="001A22E4" w:rsidP="001A22E4">
            <w:pPr>
              <w:pStyle w:val="Prrafodelista"/>
              <w:numPr>
                <w:ilvl w:val="0"/>
                <w:numId w:val="20"/>
              </w:numPr>
              <w:spacing w:before="120" w:after="120" w:line="276" w:lineRule="auto"/>
              <w:ind w:hanging="304"/>
              <w:jc w:val="both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Graduación para el segundo título profesional del personal de MEDAR 2 y 3, que hayan cumplido con los requisitos mínimos para ello.</w:t>
            </w:r>
          </w:p>
          <w:p w14:paraId="2FBD25B6" w14:textId="39BFF118" w:rsidR="000807A6" w:rsidRDefault="000807A6" w:rsidP="001A22E4">
            <w:pPr>
              <w:pStyle w:val="Prrafodelista"/>
              <w:numPr>
                <w:ilvl w:val="0"/>
                <w:numId w:val="20"/>
              </w:numPr>
              <w:spacing w:before="120" w:after="120" w:line="276" w:lineRule="auto"/>
              <w:ind w:hanging="304"/>
              <w:jc w:val="both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Coordinación para la elaboración del uniforme de marinera para el personal de MEDAR III, que se encuentra pendiente por entrega de la Escuela Naval de Cadetes Almirante Padilla.</w:t>
            </w:r>
          </w:p>
          <w:p w14:paraId="5E14B4E7" w14:textId="77777777" w:rsidR="0003521F" w:rsidRDefault="0003521F" w:rsidP="0003521F">
            <w:pPr>
              <w:pStyle w:val="Prrafodelista"/>
              <w:numPr>
                <w:ilvl w:val="0"/>
                <w:numId w:val="17"/>
              </w:numPr>
              <w:spacing w:before="120" w:after="120" w:line="276" w:lineRule="auto"/>
              <w:ind w:hanging="304"/>
              <w:jc w:val="both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Realización de la proyección académica y logística de los cursos a desarrollarse en el año 2021.</w:t>
            </w:r>
          </w:p>
          <w:p w14:paraId="3A5E67A6" w14:textId="77777777" w:rsidR="00527C48" w:rsidRDefault="00527C48" w:rsidP="00D1521A">
            <w:pPr>
              <w:jc w:val="both"/>
              <w:rPr>
                <w:color w:val="000000"/>
                <w:sz w:val="20"/>
              </w:rPr>
            </w:pPr>
          </w:p>
          <w:p w14:paraId="7DFD05DF" w14:textId="21F11FD1" w:rsidR="00D1521A" w:rsidRPr="008C3C04" w:rsidRDefault="00D1521A" w:rsidP="00D1521A">
            <w:pPr>
              <w:jc w:val="both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Firma,</w:t>
            </w:r>
          </w:p>
          <w:p w14:paraId="6ED731CC" w14:textId="7AE0F3A6" w:rsidR="00D1521A" w:rsidRDefault="00D1521A" w:rsidP="00D1521A">
            <w:pPr>
              <w:jc w:val="both"/>
              <w:rPr>
                <w:sz w:val="20"/>
              </w:rPr>
            </w:pPr>
          </w:p>
          <w:p w14:paraId="22F03200" w14:textId="73BAE5DD" w:rsidR="001A22E4" w:rsidRDefault="001A22E4" w:rsidP="00D1521A">
            <w:pPr>
              <w:jc w:val="both"/>
              <w:rPr>
                <w:sz w:val="20"/>
              </w:rPr>
            </w:pPr>
          </w:p>
          <w:p w14:paraId="64115481" w14:textId="77777777" w:rsidR="001A22E4" w:rsidRDefault="001A22E4" w:rsidP="00D1521A">
            <w:pPr>
              <w:jc w:val="both"/>
              <w:rPr>
                <w:sz w:val="20"/>
              </w:rPr>
            </w:pPr>
          </w:p>
          <w:p w14:paraId="509E4DA1" w14:textId="77777777" w:rsidR="00D1521A" w:rsidRDefault="00D1521A" w:rsidP="00D1521A">
            <w:pPr>
              <w:jc w:val="both"/>
              <w:rPr>
                <w:sz w:val="20"/>
              </w:rPr>
            </w:pPr>
          </w:p>
          <w:p w14:paraId="6414F054" w14:textId="5EBFC041" w:rsidR="00D1521A" w:rsidRDefault="00FE2DC3" w:rsidP="00D1521A">
            <w:pPr>
              <w:jc w:val="both"/>
              <w:rPr>
                <w:sz w:val="20"/>
              </w:rPr>
            </w:pPr>
            <w:r>
              <w:rPr>
                <w:sz w:val="20"/>
              </w:rPr>
              <w:t>Capitán de Fragata JHON ALEXANDER TORO CARVAJAL</w:t>
            </w:r>
          </w:p>
          <w:p w14:paraId="4E907583" w14:textId="6811FF14" w:rsidR="00D1521A" w:rsidRDefault="00FE2DC3" w:rsidP="00D1521A">
            <w:pPr>
              <w:jc w:val="both"/>
              <w:rPr>
                <w:sz w:val="20"/>
              </w:rPr>
            </w:pPr>
            <w:r>
              <w:rPr>
                <w:sz w:val="20"/>
              </w:rPr>
              <w:t>Comandante Curso Oficiales Escuela Naval</w:t>
            </w:r>
          </w:p>
          <w:p w14:paraId="4AD1B56F" w14:textId="6A2A4268" w:rsidR="001A22E4" w:rsidRDefault="001A22E4" w:rsidP="00D1521A">
            <w:pPr>
              <w:jc w:val="both"/>
              <w:rPr>
                <w:sz w:val="20"/>
              </w:rPr>
            </w:pPr>
          </w:p>
          <w:p w14:paraId="72427CE0" w14:textId="77777777" w:rsidR="001A22E4" w:rsidRPr="00FE2DC3" w:rsidRDefault="001A22E4" w:rsidP="00D1521A">
            <w:pPr>
              <w:jc w:val="both"/>
              <w:rPr>
                <w:sz w:val="20"/>
              </w:rPr>
            </w:pPr>
          </w:p>
          <w:p w14:paraId="16F90546" w14:textId="20440B30" w:rsidR="00D1521A" w:rsidRDefault="00FE2DC3" w:rsidP="001A22E4">
            <w:pPr>
              <w:spacing w:line="276" w:lineRule="auto"/>
              <w:jc w:val="both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Elaboró</w:t>
            </w:r>
            <w:r w:rsidR="00D1521A">
              <w:rPr>
                <w:color w:val="000000"/>
                <w:sz w:val="16"/>
                <w:szCs w:val="16"/>
              </w:rPr>
              <w:t xml:space="preserve">: 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MY. (FAC) </w:t>
            </w:r>
            <w:r w:rsidR="005F4991">
              <w:rPr>
                <w:rFonts w:cs="Arial"/>
                <w:color w:val="000000"/>
                <w:sz w:val="16"/>
                <w:szCs w:val="16"/>
              </w:rPr>
              <w:t>Aníbal Mauricio Díaz Sierra</w:t>
            </w:r>
          </w:p>
          <w:p w14:paraId="6A4C0A5F" w14:textId="37E702B9" w:rsidR="00D1521A" w:rsidRDefault="00FE2DC3" w:rsidP="001A22E4">
            <w:pPr>
              <w:spacing w:line="276" w:lineRule="auto"/>
              <w:rPr>
                <w:rFonts w:cs="Arial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Revisó</w:t>
            </w:r>
            <w:r w:rsidR="00D1521A">
              <w:rPr>
                <w:color w:val="000000"/>
                <w:sz w:val="16"/>
                <w:szCs w:val="16"/>
              </w:rPr>
              <w:t xml:space="preserve">: </w:t>
            </w:r>
            <w:r>
              <w:rPr>
                <w:rFonts w:cs="Arial"/>
                <w:color w:val="000000"/>
                <w:sz w:val="16"/>
                <w:szCs w:val="16"/>
              </w:rPr>
              <w:t xml:space="preserve">CF. </w:t>
            </w:r>
            <w:r w:rsidR="005F4991">
              <w:rPr>
                <w:rFonts w:cs="Arial"/>
                <w:color w:val="000000"/>
                <w:sz w:val="16"/>
                <w:szCs w:val="16"/>
              </w:rPr>
              <w:t>Jhon Alexander Toro Carvajal</w:t>
            </w:r>
          </w:p>
          <w:p w14:paraId="03F33E22" w14:textId="77777777" w:rsidR="0003521F" w:rsidRDefault="0003521F" w:rsidP="00527C48">
            <w:pPr>
              <w:spacing w:line="276" w:lineRule="auto"/>
              <w:jc w:val="center"/>
              <w:rPr>
                <w:rFonts w:cs="Arial"/>
                <w:b/>
                <w:color w:val="000000"/>
                <w:sz w:val="20"/>
              </w:rPr>
            </w:pPr>
          </w:p>
          <w:p w14:paraId="429AE4EC" w14:textId="77777777" w:rsidR="0003521F" w:rsidRDefault="0003521F" w:rsidP="00527C48">
            <w:pPr>
              <w:spacing w:line="276" w:lineRule="auto"/>
              <w:jc w:val="center"/>
              <w:rPr>
                <w:rFonts w:cs="Arial"/>
                <w:b/>
                <w:color w:val="000000"/>
                <w:sz w:val="20"/>
              </w:rPr>
            </w:pPr>
          </w:p>
          <w:p w14:paraId="199A6084" w14:textId="77777777" w:rsidR="0003521F" w:rsidRDefault="0003521F" w:rsidP="00527C48">
            <w:pPr>
              <w:spacing w:line="276" w:lineRule="auto"/>
              <w:jc w:val="center"/>
              <w:rPr>
                <w:rFonts w:cs="Arial"/>
                <w:b/>
                <w:color w:val="000000"/>
                <w:sz w:val="20"/>
              </w:rPr>
            </w:pPr>
          </w:p>
          <w:p w14:paraId="58D60CBE" w14:textId="04E9D4EE" w:rsidR="005B3DF3" w:rsidRDefault="005B3DF3" w:rsidP="00527C48">
            <w:pPr>
              <w:spacing w:line="276" w:lineRule="auto"/>
              <w:jc w:val="center"/>
              <w:rPr>
                <w:rFonts w:cs="Arial"/>
                <w:b/>
                <w:color w:val="000000"/>
                <w:sz w:val="20"/>
              </w:rPr>
            </w:pPr>
            <w:r w:rsidRPr="005B3DF3">
              <w:rPr>
                <w:rFonts w:cs="Arial"/>
                <w:b/>
                <w:color w:val="000000"/>
                <w:sz w:val="20"/>
              </w:rPr>
              <w:lastRenderedPageBreak/>
              <w:t>APEND</w:t>
            </w:r>
            <w:r>
              <w:rPr>
                <w:rFonts w:cs="Arial"/>
                <w:b/>
                <w:color w:val="000000"/>
                <w:sz w:val="20"/>
              </w:rPr>
              <w:t>ICE LISTADO OFICIALES POR CURSO</w:t>
            </w:r>
            <w:r w:rsidR="00AD2FDC">
              <w:rPr>
                <w:rFonts w:cs="Arial"/>
                <w:b/>
                <w:color w:val="000000"/>
                <w:sz w:val="20"/>
              </w:rPr>
              <w:t xml:space="preserve"> COEN</w:t>
            </w:r>
          </w:p>
          <w:p w14:paraId="6B37B538" w14:textId="59B51B7A" w:rsidR="00EB1DA4" w:rsidRDefault="00EB1DA4" w:rsidP="005B3DF3">
            <w:pPr>
              <w:spacing w:line="276" w:lineRule="auto"/>
              <w:jc w:val="center"/>
              <w:rPr>
                <w:rFonts w:cs="Arial"/>
                <w:b/>
                <w:color w:val="000000"/>
                <w:sz w:val="20"/>
              </w:rPr>
            </w:pPr>
          </w:p>
          <w:p w14:paraId="13EBFB5A" w14:textId="506D97CF" w:rsidR="00EB1DA4" w:rsidRDefault="00EB1DA4" w:rsidP="00EB1DA4">
            <w:pPr>
              <w:spacing w:line="276" w:lineRule="auto"/>
              <w:rPr>
                <w:rFonts w:cs="Arial"/>
                <w:b/>
                <w:color w:val="000000"/>
                <w:sz w:val="20"/>
              </w:rPr>
            </w:pPr>
            <w:r>
              <w:rPr>
                <w:rFonts w:cs="Arial"/>
                <w:b/>
                <w:color w:val="000000"/>
                <w:sz w:val="20"/>
              </w:rPr>
              <w:t>CURSO COMANDO N.94</w:t>
            </w:r>
          </w:p>
          <w:p w14:paraId="47DEF938" w14:textId="7D009BC8" w:rsidR="00537E4A" w:rsidRDefault="00537E4A" w:rsidP="005B3DF3">
            <w:pPr>
              <w:spacing w:line="276" w:lineRule="auto"/>
              <w:jc w:val="center"/>
              <w:rPr>
                <w:rFonts w:cs="Arial"/>
                <w:b/>
                <w:color w:val="000000"/>
                <w:sz w:val="20"/>
              </w:rPr>
            </w:pPr>
          </w:p>
          <w:tbl>
            <w:tblPr>
              <w:tblW w:w="6911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040"/>
              <w:gridCol w:w="840"/>
              <w:gridCol w:w="3951"/>
            </w:tblGrid>
            <w:tr w:rsidR="00537E4A" w:rsidRPr="0003521F" w14:paraId="15103639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512897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ITEM</w:t>
                  </w:r>
                </w:p>
              </w:tc>
              <w:tc>
                <w:tcPr>
                  <w:tcW w:w="10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8EFBBA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GRADO</w:t>
                  </w:r>
                </w:p>
              </w:tc>
              <w:tc>
                <w:tcPr>
                  <w:tcW w:w="8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5BE45E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39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C549CCD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NOMBRE Y APELLIDOS</w:t>
                  </w:r>
                </w:p>
              </w:tc>
            </w:tr>
            <w:tr w:rsidR="00537E4A" w:rsidRPr="0003521F" w14:paraId="6A642B2B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FCE2B4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591DD7E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CT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7EB1D44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CIM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CE822A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ALVAREZ CELY FABIAN ENRIQUE</w:t>
                  </w:r>
                </w:p>
              </w:tc>
            </w:tr>
            <w:tr w:rsidR="00537E4A" w:rsidRPr="0003521F" w14:paraId="05CD6B50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D90D62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E31D46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CT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E6FADD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CIM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32FAD3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MONROY REYES JAIRO ANDRES</w:t>
                  </w:r>
                </w:p>
              </w:tc>
            </w:tr>
            <w:tr w:rsidR="00537E4A" w:rsidRPr="0003521F" w14:paraId="0459C40C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9A9CE0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3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811BC9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CT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13C2C4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CIM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239D64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SEGRERA ARAGON RAFAEL KAMILO</w:t>
                  </w:r>
                </w:p>
              </w:tc>
            </w:tr>
            <w:tr w:rsidR="00537E4A" w:rsidRPr="0003521F" w14:paraId="2184D220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C2B51D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4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AAC838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CFC60A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ED5939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SANCHEZ PINZON GABRIEL ANDRES</w:t>
                  </w:r>
                </w:p>
              </w:tc>
            </w:tr>
            <w:tr w:rsidR="00537E4A" w:rsidRPr="0003521F" w14:paraId="2CD9F014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7DD72F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5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B523CE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2B67E2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EIN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3D1EF7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HINCAPIE RESTREPO LUIS JULIAN</w:t>
                  </w:r>
                </w:p>
              </w:tc>
            </w:tr>
            <w:tr w:rsidR="00537E4A" w:rsidRPr="0003521F" w14:paraId="51BC30E9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DBFCF7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6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84776E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E69FC8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EIN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8CC05B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OROZCO TORO CARLOS ANDRES</w:t>
                  </w:r>
                </w:p>
              </w:tc>
            </w:tr>
            <w:tr w:rsidR="00537E4A" w:rsidRPr="0003521F" w14:paraId="4FC36CE7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AD29EB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7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2DFCF3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4DFBA6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EIN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BBF56F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MARTINEZ MENCO MOISES EMIRO</w:t>
                  </w:r>
                </w:p>
              </w:tc>
            </w:tr>
            <w:tr w:rsidR="00537E4A" w:rsidRPr="0003521F" w14:paraId="231EF657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35C1FF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8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601295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B5816B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EIN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32D4E9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SANCHEZ ROPERO DANNY LEOMAR</w:t>
                  </w:r>
                </w:p>
              </w:tc>
            </w:tr>
            <w:tr w:rsidR="00537E4A" w:rsidRPr="0003521F" w14:paraId="34043DD8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DD3FA5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9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DF8731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522C27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EIA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74CDB3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CONTRERAS CABALLERO RUBEN DARIO</w:t>
                  </w:r>
                </w:p>
              </w:tc>
            </w:tr>
            <w:tr w:rsidR="00537E4A" w:rsidRPr="0003521F" w14:paraId="325A84F6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C55E03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10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B46B10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7C13B6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EIN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0D113A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RUEDA PONGUTA NICOLAS FERNANDO</w:t>
                  </w:r>
                </w:p>
              </w:tc>
            </w:tr>
            <w:tr w:rsidR="00537E4A" w:rsidRPr="0003521F" w14:paraId="74239B67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AB8F42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11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A3B22A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F6D144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AC72000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RENDON ZAPATA JUAN DAVID</w:t>
                  </w:r>
                </w:p>
              </w:tc>
            </w:tr>
            <w:tr w:rsidR="00537E4A" w:rsidRPr="0003521F" w14:paraId="13B1E2B5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0DC4EB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12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4820A5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6193967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LADM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BBE7A2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RODRIGUEZ PARDO ANDRES FELIPE</w:t>
                  </w:r>
                </w:p>
              </w:tc>
            </w:tr>
            <w:tr w:rsidR="00537E4A" w:rsidRPr="0003521F" w14:paraId="0A93CE0C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52FDB7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13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DC25A7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9D5F25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EIN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57E25D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SANDINO QUIROGA AUGUSTO CESAR</w:t>
                  </w:r>
                </w:p>
              </w:tc>
            </w:tr>
            <w:tr w:rsidR="00537E4A" w:rsidRPr="0003521F" w14:paraId="2723EB27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54680A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14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2844FD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EB7353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B43A0E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FABRE CUJAR EDUARDO</w:t>
                  </w:r>
                </w:p>
              </w:tc>
            </w:tr>
            <w:tr w:rsidR="00537E4A" w:rsidRPr="0003521F" w14:paraId="49FEA8AD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00F642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15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F41991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85B679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6B64840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ALBARRACIN FONSECA HAROLD ANDRES</w:t>
                  </w:r>
                </w:p>
              </w:tc>
            </w:tr>
            <w:tr w:rsidR="00537E4A" w:rsidRPr="0003521F" w14:paraId="14D5C736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999BE34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16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22A410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DFCC51E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22D86E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ORTEGA VACA JULIO ANDRES</w:t>
                  </w:r>
                </w:p>
              </w:tc>
            </w:tr>
            <w:tr w:rsidR="00537E4A" w:rsidRPr="0003521F" w14:paraId="359D0806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480E86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17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621574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DDD6C2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EIN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84C597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DUQUE SALAZAR RAFAEL ANTONIO</w:t>
                  </w:r>
                </w:p>
              </w:tc>
            </w:tr>
            <w:tr w:rsidR="00537E4A" w:rsidRPr="0003521F" w14:paraId="1DC29253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49A3AC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18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18E0FC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7C2C24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LADM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B64003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ALVAREZ FUENTES DIEGO ALBERTO</w:t>
                  </w:r>
                </w:p>
              </w:tc>
            </w:tr>
            <w:tr w:rsidR="00537E4A" w:rsidRPr="0003521F" w14:paraId="5E7E069A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744ED2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19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00B1DF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B47ADA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LADM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D9B191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GOENAGA ROSAS JONATHAN MANUEL</w:t>
                  </w:r>
                </w:p>
              </w:tc>
            </w:tr>
            <w:tr w:rsidR="00537E4A" w:rsidRPr="0003521F" w14:paraId="2037B9A3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D036C3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20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D19123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B9AB54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LADM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EE9786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VILLOTA BACCA NESTOR CAMILO</w:t>
                  </w:r>
                </w:p>
              </w:tc>
            </w:tr>
            <w:tr w:rsidR="00537E4A" w:rsidRPr="0003521F" w14:paraId="71B5C8F7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D96069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21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54467A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20A837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EIN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E1FD0D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USECHE CORTES DANIEL DAVID</w:t>
                  </w:r>
                </w:p>
              </w:tc>
            </w:tr>
            <w:tr w:rsidR="00537E4A" w:rsidRPr="0003521F" w14:paraId="4E8CCC4A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5EBA57D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22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388CB2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07A4BCD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BAC7B9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HERRERA MARTINEZ ENRIQUE MANUEL</w:t>
                  </w:r>
                </w:p>
              </w:tc>
            </w:tr>
            <w:tr w:rsidR="00537E4A" w:rsidRPr="0003521F" w14:paraId="7A52656F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8602AF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23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21B835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A4B1C7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LADM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45080B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MONROY ESTUPIÑAN SERGIO ALBERTO</w:t>
                  </w:r>
                </w:p>
              </w:tc>
            </w:tr>
            <w:tr w:rsidR="00537E4A" w:rsidRPr="0003521F" w14:paraId="032B8186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0A528D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24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0DD58D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EC62C08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LADM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941662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MONROY BELTRAN CARLOS FELIPE</w:t>
                  </w:r>
                </w:p>
              </w:tc>
            </w:tr>
            <w:tr w:rsidR="00537E4A" w:rsidRPr="0003521F" w14:paraId="6ACFAB71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14B5F1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25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94A43D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6D7FCA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EIN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CC5B18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RUBIO RODRIGUEZ JORGE IVAN</w:t>
                  </w:r>
                </w:p>
              </w:tc>
            </w:tr>
            <w:tr w:rsidR="00537E4A" w:rsidRPr="0003521F" w14:paraId="28A80209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F0F47A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26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DFD1DA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825065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52EF03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GONZALEZ GUTIERREZ DIEGO ARMANDO</w:t>
                  </w:r>
                </w:p>
              </w:tc>
            </w:tr>
            <w:tr w:rsidR="00537E4A" w:rsidRPr="0003521F" w14:paraId="42D8E48B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62D2BC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27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3B4A5D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A0CA58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67F75D9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BERNAL AMAYA DIEGO ALEJANDRO</w:t>
                  </w:r>
                </w:p>
              </w:tc>
            </w:tr>
            <w:tr w:rsidR="00537E4A" w:rsidRPr="0003521F" w14:paraId="19445429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C472C1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28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7309D1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4C5723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EIA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B7CD1C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OSPINA ARANGO JUAN SEBASTIAN</w:t>
                  </w:r>
                </w:p>
              </w:tc>
            </w:tr>
            <w:tr w:rsidR="00537E4A" w:rsidRPr="0003521F" w14:paraId="48574FAC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5D6A14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29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BB8285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CT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8AE888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CIM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07766E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BARROSO FELIZZOLA ROBERTO CARLOS</w:t>
                  </w:r>
                </w:p>
              </w:tc>
            </w:tr>
            <w:tr w:rsidR="00537E4A" w:rsidRPr="0003521F" w14:paraId="5710AF0F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986109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30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CF7128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34F208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EIN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360953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ALDANA BOHORQUEZ NELSON RODRIGO</w:t>
                  </w:r>
                </w:p>
              </w:tc>
            </w:tr>
            <w:tr w:rsidR="00537E4A" w:rsidRPr="0003521F" w14:paraId="60F27159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18C0AB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31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A44160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6CF73D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EIN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55A046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PARRA MONTAÑEZ DIEGO ENRIQUE</w:t>
                  </w:r>
                </w:p>
              </w:tc>
            </w:tr>
            <w:tr w:rsidR="00537E4A" w:rsidRPr="0003521F" w14:paraId="6BC26646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F34DF4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32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0275B0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CT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69B7EE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CIM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C1FAE1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CAICEDO OSORIO JOHN EDWIN</w:t>
                  </w:r>
                </w:p>
              </w:tc>
            </w:tr>
            <w:tr w:rsidR="00537E4A" w:rsidRPr="0003521F" w14:paraId="5904DE0E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DA71C9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33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4BE44B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881D488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EIN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C34398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MARTINEZ ROJAS JOSE JOHAN</w:t>
                  </w:r>
                </w:p>
              </w:tc>
            </w:tr>
            <w:tr w:rsidR="00537E4A" w:rsidRPr="0003521F" w14:paraId="33B5EE5C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C7B600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34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A9DDB97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FE1589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EIN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8CEEE7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TORRES RIVERA DAVID JAVIER</w:t>
                  </w:r>
                </w:p>
              </w:tc>
            </w:tr>
            <w:tr w:rsidR="00537E4A" w:rsidRPr="0003521F" w14:paraId="7671A0DB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585FC1D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35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25C351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C2F203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EIN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8CB3309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MANRIQUE CASTRO JULIO CESAR</w:t>
                  </w:r>
                </w:p>
              </w:tc>
            </w:tr>
            <w:tr w:rsidR="00537E4A" w:rsidRPr="0003521F" w14:paraId="5B2F98D1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34E16E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36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B8F3C9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CT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6D09AF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CIM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197879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CASTILLO MORALES HAUDER CAMILO</w:t>
                  </w:r>
                </w:p>
              </w:tc>
            </w:tr>
            <w:tr w:rsidR="00537E4A" w:rsidRPr="0003521F" w14:paraId="6C5D1B98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06621E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37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EEEAB9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CT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AF7C2C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CIM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3B69F7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CRISTANCHO LEON CARLOS DANIEL</w:t>
                  </w:r>
                </w:p>
              </w:tc>
            </w:tr>
            <w:tr w:rsidR="00537E4A" w:rsidRPr="0003521F" w14:paraId="4DEF007E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AF88197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lastRenderedPageBreak/>
                    <w:t>38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9062EF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3045F0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LADM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6F7DD3B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CARO DUEÑAS JUAN GUILLERMO</w:t>
                  </w:r>
                </w:p>
              </w:tc>
            </w:tr>
            <w:tr w:rsidR="00537E4A" w:rsidRPr="0003521F" w14:paraId="5E20C10B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F2B65E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39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E4B10C2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CECFCC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LCEA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069F7A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TRAVECEDO FAJARDO LORENA MARGARITA</w:t>
                  </w:r>
                </w:p>
              </w:tc>
            </w:tr>
            <w:tr w:rsidR="00537E4A" w:rsidRPr="0003521F" w14:paraId="046E3F23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9AA5E7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40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DB5FC4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6F5BBAA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EIA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2D6450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CARVAJAL TORRES MARIA CECILIA</w:t>
                  </w:r>
                </w:p>
              </w:tc>
            </w:tr>
            <w:tr w:rsidR="00537E4A" w:rsidRPr="0003521F" w14:paraId="0ABDA158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78CEAD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41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9D75B9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BA20DC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LADM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8B6C12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RUEDA GARZON MARIA FERNANDA</w:t>
                  </w:r>
                </w:p>
              </w:tc>
            </w:tr>
            <w:tr w:rsidR="00537E4A" w:rsidRPr="0003521F" w14:paraId="2905888D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7E3664A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42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D7FCFF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E11B3DA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2D9DA5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MONTOYA MENDEZ JUAN PABLO</w:t>
                  </w:r>
                </w:p>
              </w:tc>
            </w:tr>
            <w:tr w:rsidR="00537E4A" w:rsidRPr="0003521F" w14:paraId="72C6696B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54593F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43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F09F6D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20F4C3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LADM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5AA05A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CARRASCO MORA JOSE ABEL</w:t>
                  </w:r>
                </w:p>
              </w:tc>
            </w:tr>
            <w:tr w:rsidR="00537E4A" w:rsidRPr="0003521F" w14:paraId="3DA6E17D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0C72E13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44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3F60A6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6BA0A9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LADM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FF63DE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GARCIA BARRERA GUSTAVO ANDRES</w:t>
                  </w:r>
                </w:p>
              </w:tc>
            </w:tr>
            <w:tr w:rsidR="00537E4A" w:rsidRPr="0003521F" w14:paraId="2C1372E9" w14:textId="77777777" w:rsidTr="0003521F">
              <w:trPr>
                <w:trHeight w:val="283"/>
              </w:trPr>
              <w:tc>
                <w:tcPr>
                  <w:tcW w:w="10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2547D6" w14:textId="77777777" w:rsidR="00537E4A" w:rsidRPr="0003521F" w:rsidRDefault="00537E4A" w:rsidP="00537E4A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45</w:t>
                  </w:r>
                </w:p>
              </w:tc>
              <w:tc>
                <w:tcPr>
                  <w:tcW w:w="10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41BBE7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TN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D25A9F" w14:textId="77777777" w:rsidR="00537E4A" w:rsidRPr="0003521F" w:rsidRDefault="00537E4A" w:rsidP="00537E4A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LADM</w:t>
                  </w:r>
                </w:p>
              </w:tc>
              <w:tc>
                <w:tcPr>
                  <w:tcW w:w="39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EB471A" w14:textId="77777777" w:rsidR="00537E4A" w:rsidRPr="0003521F" w:rsidRDefault="00537E4A" w:rsidP="00537E4A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ORTIZ MOLINA NESTOR CAMILO</w:t>
                  </w:r>
                </w:p>
              </w:tc>
            </w:tr>
          </w:tbl>
          <w:p w14:paraId="62DB1B09" w14:textId="56CFC3E1" w:rsidR="00EB1DA4" w:rsidRPr="005B3DF3" w:rsidRDefault="00EB1DA4" w:rsidP="000B7A31">
            <w:pPr>
              <w:spacing w:line="276" w:lineRule="auto"/>
              <w:rPr>
                <w:rFonts w:cs="Arial"/>
                <w:b/>
                <w:color w:val="000000"/>
                <w:sz w:val="20"/>
              </w:rPr>
            </w:pPr>
          </w:p>
          <w:p w14:paraId="1A8D9CA9" w14:textId="77777777" w:rsidR="005B3DF3" w:rsidRPr="005B3DF3" w:rsidRDefault="005B3DF3" w:rsidP="005B3DF3">
            <w:pPr>
              <w:spacing w:line="276" w:lineRule="auto"/>
              <w:jc w:val="center"/>
              <w:rPr>
                <w:rFonts w:cs="Arial"/>
                <w:b/>
                <w:color w:val="000000"/>
                <w:sz w:val="20"/>
              </w:rPr>
            </w:pPr>
          </w:p>
          <w:p w14:paraId="78A9DD8C" w14:textId="0645F590" w:rsidR="005B3DF3" w:rsidRPr="005B3DF3" w:rsidRDefault="005B3DF3" w:rsidP="001A22E4">
            <w:pPr>
              <w:spacing w:line="276" w:lineRule="auto"/>
              <w:rPr>
                <w:rFonts w:cs="Arial"/>
                <w:color w:val="000000"/>
                <w:sz w:val="20"/>
              </w:rPr>
            </w:pPr>
            <w:r w:rsidRPr="005B3DF3">
              <w:rPr>
                <w:rFonts w:cs="Arial"/>
                <w:color w:val="000000"/>
                <w:sz w:val="20"/>
              </w:rPr>
              <w:t>CURSO BÁSICO:</w:t>
            </w:r>
          </w:p>
          <w:p w14:paraId="1917DF2F" w14:textId="77777777" w:rsidR="005B3DF3" w:rsidRDefault="005B3DF3" w:rsidP="001A22E4">
            <w:pPr>
              <w:spacing w:line="276" w:lineRule="auto"/>
              <w:rPr>
                <w:rFonts w:cs="Arial"/>
                <w:color w:val="000000"/>
                <w:sz w:val="16"/>
                <w:szCs w:val="16"/>
              </w:rPr>
            </w:pPr>
          </w:p>
          <w:tbl>
            <w:tblPr>
              <w:tblW w:w="84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240"/>
              <w:gridCol w:w="1200"/>
              <w:gridCol w:w="1200"/>
              <w:gridCol w:w="4780"/>
            </w:tblGrid>
            <w:tr w:rsidR="005B3DF3" w:rsidRPr="0003521F" w14:paraId="29027EB3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E2688DF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ITEM</w:t>
                  </w:r>
                </w:p>
              </w:tc>
              <w:tc>
                <w:tcPr>
                  <w:tcW w:w="12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5D964B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GRADO</w:t>
                  </w:r>
                </w:p>
              </w:tc>
              <w:tc>
                <w:tcPr>
                  <w:tcW w:w="120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C5BBFCB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478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46D9B506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NOMBRES Y APELLIDOS</w:t>
                  </w:r>
                </w:p>
              </w:tc>
            </w:tr>
            <w:tr w:rsidR="005B3DF3" w:rsidRPr="0003521F" w14:paraId="5D70F888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FC3527F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40B830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4E6F269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47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AEE9257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PERDOMO FIERRO YESENIA MARIA</w:t>
                  </w:r>
                </w:p>
              </w:tc>
            </w:tr>
            <w:tr w:rsidR="005B3DF3" w:rsidRPr="0003521F" w14:paraId="04830512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FB6D05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923D12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63DB6BA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897D995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FLOREZ RAMIREZ MARIO ADRIAN ALEJANDRO</w:t>
                  </w:r>
                </w:p>
              </w:tc>
            </w:tr>
            <w:tr w:rsidR="005B3DF3" w:rsidRPr="0003521F" w14:paraId="289325FB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663225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3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9E8E88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5CED01F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A13117F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ARTEAGA AYA OSCAR FABIAN</w:t>
                  </w:r>
                </w:p>
              </w:tc>
            </w:tr>
            <w:tr w:rsidR="005B3DF3" w:rsidRPr="0003521F" w14:paraId="670EA6BA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24D6CA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4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50DD9A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95204BC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LADM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8C6515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PEREZ BETANCOURT JUAN SEBASTIAN</w:t>
                  </w:r>
                </w:p>
              </w:tc>
            </w:tr>
            <w:tr w:rsidR="005B3DF3" w:rsidRPr="0003521F" w14:paraId="352F7A43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1F0E14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5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6BED4F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97BB396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EAN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A54AB2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GACHARNA GAMBOA WENDY CAROLINA</w:t>
                  </w:r>
                </w:p>
              </w:tc>
            </w:tr>
            <w:tr w:rsidR="005B3DF3" w:rsidRPr="0003521F" w14:paraId="16E5350B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722FE2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6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A3DF3F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5B84E54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EIN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A1A936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FRANCO ARANZALES GUSTAVO ADOLFO</w:t>
                  </w:r>
                </w:p>
              </w:tc>
            </w:tr>
            <w:tr w:rsidR="005B3DF3" w:rsidRPr="0003521F" w14:paraId="3FCEC517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3091DA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7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585480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TE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3AE9986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CIM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C44A085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RIVERA PALACIO GUSTAVO ADOLFO</w:t>
                  </w:r>
                </w:p>
              </w:tc>
            </w:tr>
            <w:tr w:rsidR="005B3DF3" w:rsidRPr="0003521F" w14:paraId="68EA5BB6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6BD4B9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8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CCC774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0C658F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A11689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SANCHEZ HERRERA CRISTHIAN FABIAN</w:t>
                  </w:r>
                </w:p>
              </w:tc>
            </w:tr>
            <w:tr w:rsidR="005B3DF3" w:rsidRPr="0003521F" w14:paraId="0341E9BE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CD3C13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9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86480B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TE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F86AF1A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CIM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F878E0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MEDINA HERNANDEZ DANIEL ALEJANDRO</w:t>
                  </w:r>
                </w:p>
              </w:tc>
            </w:tr>
            <w:tr w:rsidR="005B3DF3" w:rsidRPr="0003521F" w14:paraId="18D7732B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B0D2A0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10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8D0B3C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1F4D5BC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B87E70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BUENO SALDARRIAGA ADOLFO LEON</w:t>
                  </w:r>
                </w:p>
              </w:tc>
            </w:tr>
            <w:tr w:rsidR="005B3DF3" w:rsidRPr="0003521F" w14:paraId="0905FAC7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6A025A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11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E90659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BA53B07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D66C50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WESSEL AGUDELO LUCAS</w:t>
                  </w:r>
                </w:p>
              </w:tc>
            </w:tr>
            <w:tr w:rsidR="005B3DF3" w:rsidRPr="0003521F" w14:paraId="1D3EF0FD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72633C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12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55BE73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47830D3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F5C979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FANDIÑO GARCIA DIANA LISETH</w:t>
                  </w:r>
                </w:p>
              </w:tc>
            </w:tr>
            <w:tr w:rsidR="005B3DF3" w:rsidRPr="0003521F" w14:paraId="5FA46A3E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AFDF12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13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0D821F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4584CE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EAN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048664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SERNA JARAMILLO JUAN DAVID</w:t>
                  </w:r>
                </w:p>
              </w:tc>
            </w:tr>
            <w:tr w:rsidR="005B3DF3" w:rsidRPr="0003521F" w14:paraId="1441A570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8CA40B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14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7E0A78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D647A95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EAN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BF6990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CASTRO DIAZ ANDRES ALIRIO</w:t>
                  </w:r>
                </w:p>
              </w:tc>
            </w:tr>
            <w:tr w:rsidR="005B3DF3" w:rsidRPr="0003521F" w14:paraId="331B9948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747149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15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2ACED1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84D04D6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BF6892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RUEDA BOTELLO JHONATAN</w:t>
                  </w:r>
                </w:p>
              </w:tc>
            </w:tr>
            <w:tr w:rsidR="005B3DF3" w:rsidRPr="0003521F" w14:paraId="14912F12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D43CE4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16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30D996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6181266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86DB21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SOLER PLAZAS ALEJANDRA</w:t>
                  </w:r>
                </w:p>
              </w:tc>
            </w:tr>
            <w:tr w:rsidR="005B3DF3" w:rsidRPr="0003521F" w14:paraId="0D7019EA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C79437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17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8DD12F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29EAB54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1F7248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OSPINO DEL CASTILLO DARIO JOSE</w:t>
                  </w:r>
                </w:p>
              </w:tc>
            </w:tr>
            <w:tr w:rsidR="005B3DF3" w:rsidRPr="0003521F" w14:paraId="5F776AF0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9ECCE6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18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275173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TE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A6C5D9B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CIM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4FB8F4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TORRES ORTEGA CARLOS MARIO</w:t>
                  </w:r>
                </w:p>
              </w:tc>
            </w:tr>
            <w:tr w:rsidR="005B3DF3" w:rsidRPr="0003521F" w14:paraId="7FF94604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4E7499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19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DBCB46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TE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2123763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CIM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E3C495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DIAZ ROJAS YUSSEF GIOVANNI</w:t>
                  </w:r>
                </w:p>
              </w:tc>
            </w:tr>
            <w:tr w:rsidR="005B3DF3" w:rsidRPr="0003521F" w14:paraId="100A9BB4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000902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20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664774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TE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BCFE9AF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CIM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44AF6C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MEDINA QUEVEDO JONATHAN</w:t>
                  </w:r>
                </w:p>
              </w:tc>
            </w:tr>
            <w:tr w:rsidR="005B3DF3" w:rsidRPr="0003521F" w14:paraId="0329905D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03F73A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21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300D56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TE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77C8EF5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CIM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85415E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LUCENA PALOMINO JORGE ANDRES</w:t>
                  </w:r>
                </w:p>
              </w:tc>
            </w:tr>
            <w:tr w:rsidR="005B3DF3" w:rsidRPr="0003521F" w14:paraId="46048757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93F1C3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22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AEA59B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13D4C0" w14:textId="77777777" w:rsidR="005B3DF3" w:rsidRPr="0003521F" w:rsidRDefault="005B3DF3" w:rsidP="005B3DF3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D56805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DUEÑAS ALARCON CAMILO ANDRES</w:t>
                  </w:r>
                </w:p>
              </w:tc>
            </w:tr>
            <w:tr w:rsidR="005B3DF3" w:rsidRPr="0003521F" w14:paraId="5AFAC6D3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C8E142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23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7673D9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4721A1" w14:textId="77777777" w:rsidR="005B3DF3" w:rsidRPr="0003521F" w:rsidRDefault="005B3DF3" w:rsidP="005B3DF3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E1D023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MANCERA DOMINGUEZ KAREN PAOLA</w:t>
                  </w:r>
                </w:p>
              </w:tc>
            </w:tr>
            <w:tr w:rsidR="005B3DF3" w:rsidRPr="0003521F" w14:paraId="7DFA2518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AA8403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24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5974E7D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AB04B9" w14:textId="77777777" w:rsidR="005B3DF3" w:rsidRPr="0003521F" w:rsidRDefault="005B3DF3" w:rsidP="005B3DF3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E11BF3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SANCHEZ CIFUENTES MONICA ANDREA</w:t>
                  </w:r>
                </w:p>
              </w:tc>
            </w:tr>
            <w:tr w:rsidR="005B3DF3" w:rsidRPr="0003521F" w14:paraId="287E45FE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6E1889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25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AFFB57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TE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49FB97" w14:textId="77777777" w:rsidR="005B3DF3" w:rsidRPr="0003521F" w:rsidRDefault="005B3DF3" w:rsidP="005B3DF3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CIM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45C408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RAMIREZ RENGIFO EDWIN RICARDO</w:t>
                  </w:r>
                </w:p>
              </w:tc>
            </w:tr>
            <w:tr w:rsidR="005B3DF3" w:rsidRPr="0003521F" w14:paraId="65334CA6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4FE815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26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873A0F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TE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CB0F6A" w14:textId="77777777" w:rsidR="005B3DF3" w:rsidRPr="0003521F" w:rsidRDefault="005B3DF3" w:rsidP="005B3DF3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CIM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1B37AA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MARROQUIN CUBIDES JORGE ANDRES</w:t>
                  </w:r>
                </w:p>
              </w:tc>
            </w:tr>
            <w:tr w:rsidR="005B3DF3" w:rsidRPr="0003521F" w14:paraId="1475B2FA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10589D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27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2476D9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TE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F02765" w14:textId="77777777" w:rsidR="005B3DF3" w:rsidRPr="0003521F" w:rsidRDefault="005B3DF3" w:rsidP="005B3DF3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CIM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2408E3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MARTINEZ RAMOS SANTOS FRANCISCO</w:t>
                  </w:r>
                </w:p>
              </w:tc>
            </w:tr>
            <w:tr w:rsidR="005B3DF3" w:rsidRPr="0003521F" w14:paraId="6F6CDDA6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5FD161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28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F01E53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TE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6C836D1" w14:textId="77777777" w:rsidR="005B3DF3" w:rsidRPr="0003521F" w:rsidRDefault="005B3DF3" w:rsidP="005B3DF3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CIM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9EBA02E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DIAZ SALDARRIAGA SEBASTIAN</w:t>
                  </w:r>
                </w:p>
              </w:tc>
            </w:tr>
            <w:tr w:rsidR="005B3DF3" w:rsidRPr="0003521F" w14:paraId="2B390725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801A72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29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836C0B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TE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D4B9A9" w14:textId="77777777" w:rsidR="005B3DF3" w:rsidRPr="0003521F" w:rsidRDefault="005B3DF3" w:rsidP="005B3DF3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CIM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E3762A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VALENZUELA REVELO CRISTIAN DAVID</w:t>
                  </w:r>
                </w:p>
              </w:tc>
            </w:tr>
            <w:tr w:rsidR="005B3DF3" w:rsidRPr="0003521F" w14:paraId="79000BD6" w14:textId="77777777" w:rsidTr="0003521F">
              <w:trPr>
                <w:trHeight w:val="283"/>
              </w:trPr>
              <w:tc>
                <w:tcPr>
                  <w:tcW w:w="12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D3E0C5" w14:textId="77777777" w:rsidR="005B3DF3" w:rsidRPr="0003521F" w:rsidRDefault="005B3DF3" w:rsidP="005B3DF3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30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62C699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69BE0A" w14:textId="77777777" w:rsidR="005B3DF3" w:rsidRPr="0003521F" w:rsidRDefault="005B3DF3" w:rsidP="005B3DF3">
                  <w:pPr>
                    <w:jc w:val="center"/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ESP</w:t>
                  </w:r>
                </w:p>
              </w:tc>
              <w:tc>
                <w:tcPr>
                  <w:tcW w:w="478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AC5330" w14:textId="77777777" w:rsidR="005B3DF3" w:rsidRPr="0003521F" w:rsidRDefault="005B3DF3" w:rsidP="005B3DF3">
                  <w:pPr>
                    <w:rPr>
                      <w:rFonts w:cs="Arial"/>
                      <w:sz w:val="16"/>
                      <w:szCs w:val="16"/>
                      <w:lang w:val="es-419" w:eastAsia="es-419"/>
                    </w:rPr>
                  </w:pPr>
                  <w:r w:rsidRPr="0003521F">
                    <w:rPr>
                      <w:rFonts w:cs="Arial"/>
                      <w:sz w:val="16"/>
                      <w:szCs w:val="16"/>
                      <w:lang w:val="es-419" w:eastAsia="es-419"/>
                    </w:rPr>
                    <w:t>RODRIGUEZ RANGEL ARMANDO</w:t>
                  </w:r>
                </w:p>
              </w:tc>
            </w:tr>
          </w:tbl>
          <w:p w14:paraId="73730DA8" w14:textId="4BE61A96" w:rsidR="005B3DF3" w:rsidRDefault="005B3DF3" w:rsidP="001A22E4">
            <w:pPr>
              <w:spacing w:line="276" w:lineRule="auto"/>
              <w:rPr>
                <w:rFonts w:cs="Arial"/>
                <w:color w:val="000000"/>
                <w:sz w:val="16"/>
                <w:szCs w:val="16"/>
              </w:rPr>
            </w:pPr>
          </w:p>
          <w:p w14:paraId="5107AAA2" w14:textId="0D6018F0" w:rsidR="005F4991" w:rsidRPr="005D0C21" w:rsidRDefault="005D0C21" w:rsidP="001A22E4">
            <w:pPr>
              <w:spacing w:line="276" w:lineRule="auto"/>
              <w:rPr>
                <w:rFonts w:cs="Arial"/>
                <w:b/>
                <w:color w:val="000000"/>
                <w:sz w:val="20"/>
              </w:rPr>
            </w:pPr>
            <w:r w:rsidRPr="005D0C21">
              <w:rPr>
                <w:rFonts w:cs="Arial"/>
                <w:b/>
                <w:color w:val="000000"/>
                <w:sz w:val="20"/>
              </w:rPr>
              <w:t>PERSONAL MEDAR 3</w:t>
            </w:r>
          </w:p>
          <w:tbl>
            <w:tblPr>
              <w:tblW w:w="6987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1400"/>
              <w:gridCol w:w="4387"/>
            </w:tblGrid>
            <w:tr w:rsidR="005D0C21" w:rsidRPr="005D0C21" w14:paraId="61BA7D18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DC5C0A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b/>
                      <w:bCs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b/>
                      <w:bCs/>
                      <w:color w:val="000000"/>
                      <w:sz w:val="16"/>
                      <w:szCs w:val="16"/>
                      <w:lang w:val="es-419" w:eastAsia="es-419"/>
                    </w:rPr>
                    <w:t>No.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67C1A15" w14:textId="77777777" w:rsidR="005D0C21" w:rsidRPr="005D0C21" w:rsidRDefault="005D0C21" w:rsidP="005D0C21">
                  <w:pPr>
                    <w:jc w:val="center"/>
                    <w:rPr>
                      <w:rFonts w:cs="Arial"/>
                      <w:b/>
                      <w:bCs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b/>
                      <w:bCs/>
                      <w:color w:val="000000"/>
                      <w:sz w:val="16"/>
                      <w:szCs w:val="16"/>
                      <w:lang w:val="es-419" w:eastAsia="es-419"/>
                    </w:rPr>
                    <w:t>GRD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0194EA" w14:textId="77777777" w:rsidR="005D0C21" w:rsidRPr="005D0C21" w:rsidRDefault="005D0C21" w:rsidP="005D0C21">
                  <w:pPr>
                    <w:jc w:val="center"/>
                    <w:rPr>
                      <w:rFonts w:cs="Arial"/>
                      <w:b/>
                      <w:bCs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b/>
                      <w:bCs/>
                      <w:color w:val="000000"/>
                      <w:sz w:val="16"/>
                      <w:szCs w:val="16"/>
                      <w:lang w:val="es-419" w:eastAsia="es-419"/>
                    </w:rPr>
                    <w:t>APELLIDOS_NOMBRES</w:t>
                  </w:r>
                </w:p>
              </w:tc>
            </w:tr>
            <w:tr w:rsidR="005D0C21" w:rsidRPr="005D0C21" w14:paraId="0EC262DB" w14:textId="77777777" w:rsidTr="005D0C21">
              <w:trPr>
                <w:trHeight w:val="300"/>
              </w:trPr>
              <w:tc>
                <w:tcPr>
                  <w:tcW w:w="698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5DE260" w14:textId="77777777" w:rsidR="005D0C21" w:rsidRPr="005D0C21" w:rsidRDefault="005D0C21" w:rsidP="005D0C21">
                  <w:pPr>
                    <w:jc w:val="center"/>
                    <w:rPr>
                      <w:rFonts w:cs="Arial"/>
                      <w:b/>
                      <w:bCs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b/>
                      <w:bCs/>
                      <w:color w:val="000000"/>
                      <w:sz w:val="16"/>
                      <w:szCs w:val="16"/>
                      <w:lang w:val="es-419" w:eastAsia="es-419"/>
                    </w:rPr>
                    <w:t>OCENOGRAFIA 3</w:t>
                  </w:r>
                </w:p>
              </w:tc>
            </w:tr>
            <w:tr w:rsidR="005D0C21" w:rsidRPr="005D0C21" w14:paraId="6A090506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57273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87BFD8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D7A606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ZAPATA RONDON DORA SMTIH</w:t>
                  </w:r>
                </w:p>
              </w:tc>
            </w:tr>
            <w:tr w:rsidR="005D0C21" w:rsidRPr="005D0C21" w14:paraId="761AAF5E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12B701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2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039CEC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A7D171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REYES SARMIENTO JESUS DANIEL</w:t>
                  </w:r>
                </w:p>
              </w:tc>
            </w:tr>
            <w:tr w:rsidR="005D0C21" w:rsidRPr="005D0C21" w14:paraId="0771A293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C6A8C0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3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44B479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ECC875B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SIERRA LIZARAZO SERGIO NICOLAS</w:t>
                  </w:r>
                </w:p>
              </w:tc>
            </w:tr>
            <w:tr w:rsidR="005D0C21" w:rsidRPr="005D0C21" w14:paraId="1C699B0A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76A64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4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D52F68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88852A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CASTRO PERDOMO JULIAN CAMILO</w:t>
                  </w:r>
                </w:p>
              </w:tc>
            </w:tr>
            <w:tr w:rsidR="005D0C21" w:rsidRPr="005D0C21" w14:paraId="2C508919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6D8F00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5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13A799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511860E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SERRANO RIVERA JAVIER ERNESTO</w:t>
                  </w:r>
                </w:p>
              </w:tc>
            </w:tr>
            <w:tr w:rsidR="005D0C21" w:rsidRPr="005D0C21" w14:paraId="4F3B83D8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A85EE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6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E4D56B9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04E7C0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SUAREZ ARENALES JUAN SEBASTIAN</w:t>
                  </w:r>
                </w:p>
              </w:tc>
            </w:tr>
            <w:tr w:rsidR="005D0C21" w:rsidRPr="005D0C21" w14:paraId="36877DC4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3DE02B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7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CD9E47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3DB64E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DELVASTO ALGARIN LUZ VERONICA</w:t>
                  </w:r>
                </w:p>
              </w:tc>
            </w:tr>
            <w:tr w:rsidR="005D0C21" w:rsidRPr="005D0C21" w14:paraId="66428B95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6F0A139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8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65B317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9459B6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VALENCIA ROSAS DANNA SELENA</w:t>
                  </w:r>
                </w:p>
              </w:tc>
            </w:tr>
            <w:tr w:rsidR="005D0C21" w:rsidRPr="005D0C21" w14:paraId="3C826F28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1F1C59F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3372D37" w14:textId="77777777" w:rsidR="005D0C21" w:rsidRPr="005D0C21" w:rsidRDefault="005D0C21" w:rsidP="005D0C2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  <w:lang w:val="es-419" w:eastAsia="es-419"/>
                    </w:rPr>
                  </w:pP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CE89A0" w14:textId="77777777" w:rsidR="005D0C21" w:rsidRPr="005D0C21" w:rsidRDefault="005D0C21" w:rsidP="005D0C2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  <w:lang w:val="es-419" w:eastAsia="es-419"/>
                    </w:rPr>
                  </w:pPr>
                </w:p>
              </w:tc>
            </w:tr>
            <w:tr w:rsidR="005D0C21" w:rsidRPr="005D0C21" w14:paraId="591B32D1" w14:textId="77777777" w:rsidTr="005D0C21">
              <w:trPr>
                <w:trHeight w:val="300"/>
              </w:trPr>
              <w:tc>
                <w:tcPr>
                  <w:tcW w:w="698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EF1590" w14:textId="77777777" w:rsidR="005D0C21" w:rsidRPr="005D0C21" w:rsidRDefault="005D0C21" w:rsidP="005D0C21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ING ELECTRONICA 3</w:t>
                  </w:r>
                </w:p>
              </w:tc>
            </w:tr>
            <w:tr w:rsidR="005D0C21" w:rsidRPr="005D0C21" w14:paraId="39412262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795F5C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4C015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DB89C6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RONCALLO DUNCAN WILLIAN ENRIQUE</w:t>
                  </w:r>
                </w:p>
              </w:tc>
            </w:tr>
            <w:tr w:rsidR="005D0C21" w:rsidRPr="005D0C21" w14:paraId="623228B7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D0DEF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2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05BF7B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8FBC28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SERRANO SOLANO ANDRES FELIPE</w:t>
                  </w:r>
                </w:p>
              </w:tc>
            </w:tr>
            <w:tr w:rsidR="005D0C21" w:rsidRPr="005D0C21" w14:paraId="1BB704D0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50DAA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3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E23C1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B295538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PUERTA CORTES MIGUEL ANGEL</w:t>
                  </w:r>
                </w:p>
              </w:tc>
            </w:tr>
            <w:tr w:rsidR="005D0C21" w:rsidRPr="005D0C21" w14:paraId="36988B2F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404D45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4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E1224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EC4825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GUTIERREZ MURCIA BRANDON HARVEY</w:t>
                  </w:r>
                </w:p>
              </w:tc>
            </w:tr>
            <w:tr w:rsidR="005D0C21" w:rsidRPr="005D0C21" w14:paraId="67201025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20587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5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EE0D78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877855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TIBRUSA MOGOLLON JOSE DAVID</w:t>
                  </w:r>
                </w:p>
              </w:tc>
            </w:tr>
            <w:tr w:rsidR="005D0C21" w:rsidRPr="005D0C21" w14:paraId="270F3C5E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184F48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6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A64FF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561277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HERRERA AGUDELO JULIAN ALONSO</w:t>
                  </w:r>
                </w:p>
              </w:tc>
            </w:tr>
            <w:tr w:rsidR="005D0C21" w:rsidRPr="005D0C21" w14:paraId="229D28A2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8BB38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7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72D93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0331DF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ROJAS SILVA SANTIAGO ANDRES</w:t>
                  </w:r>
                </w:p>
              </w:tc>
            </w:tr>
            <w:tr w:rsidR="005D0C21" w:rsidRPr="005D0C21" w14:paraId="0F4ABF0D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2C82A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8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9C21AD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C48C65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AGUILAR FORERO  HEIDY DANEYI</w:t>
                  </w:r>
                </w:p>
              </w:tc>
            </w:tr>
            <w:tr w:rsidR="005D0C21" w:rsidRPr="005D0C21" w14:paraId="7E791CAA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901D8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9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CAE00E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0254BA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AVILA SEGURA KARYNA ANDREA</w:t>
                  </w:r>
                </w:p>
              </w:tc>
            </w:tr>
            <w:tr w:rsidR="005D0C21" w:rsidRPr="005D0C21" w14:paraId="005B7610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4D8F5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10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80872C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CE6DE9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ROMERO RIOS CRISTHIAN CAMILO</w:t>
                  </w:r>
                </w:p>
              </w:tc>
            </w:tr>
            <w:tr w:rsidR="005D0C21" w:rsidRPr="005D0C21" w14:paraId="3E90AD56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CD0560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11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540B3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4029CF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MUNERA ARTUNDUAGA ANDRES</w:t>
                  </w:r>
                </w:p>
              </w:tc>
            </w:tr>
            <w:tr w:rsidR="005D0C21" w:rsidRPr="005D0C21" w14:paraId="1145780F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568C7D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12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5885DB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13F25B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SALDAÑA MORALES PAULA VALENTINA</w:t>
                  </w:r>
                </w:p>
              </w:tc>
            </w:tr>
            <w:tr w:rsidR="005D0C21" w:rsidRPr="005D0C21" w14:paraId="740481F8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1B999D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13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E0DE6D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C1AC86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ROMERO MAYORGA ALEJANDRO</w:t>
                  </w:r>
                </w:p>
              </w:tc>
            </w:tr>
            <w:tr w:rsidR="005D0C21" w:rsidRPr="005D0C21" w14:paraId="32DB648A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FAF98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14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42D828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6B279D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ORTIZ CAICEDO SANTIAGO</w:t>
                  </w:r>
                </w:p>
              </w:tc>
            </w:tr>
            <w:tr w:rsidR="005D0C21" w:rsidRPr="005D0C21" w14:paraId="4EFEF3ED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ACC5F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15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32972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DD7C85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POSSO MARIN MATEO</w:t>
                  </w:r>
                </w:p>
              </w:tc>
            </w:tr>
            <w:tr w:rsidR="005D0C21" w:rsidRPr="005D0C21" w14:paraId="79204FCE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5E09D5F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50209EC" w14:textId="77777777" w:rsidR="005D0C21" w:rsidRPr="005D0C21" w:rsidRDefault="005D0C21" w:rsidP="005D0C2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  <w:lang w:val="es-419" w:eastAsia="es-419"/>
                    </w:rPr>
                  </w:pP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43765B" w14:textId="77777777" w:rsidR="005D0C21" w:rsidRPr="005D0C21" w:rsidRDefault="005D0C21" w:rsidP="005D0C2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  <w:lang w:val="es-419" w:eastAsia="es-419"/>
                    </w:rPr>
                  </w:pPr>
                </w:p>
              </w:tc>
            </w:tr>
            <w:tr w:rsidR="005D0C21" w:rsidRPr="005D0C21" w14:paraId="623C81CA" w14:textId="77777777" w:rsidTr="005D0C21">
              <w:trPr>
                <w:trHeight w:val="300"/>
              </w:trPr>
              <w:tc>
                <w:tcPr>
                  <w:tcW w:w="698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A28E5D" w14:textId="77777777" w:rsidR="005D0C21" w:rsidRPr="005D0C21" w:rsidRDefault="005D0C21" w:rsidP="005D0C21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ADMINISTRACION 3</w:t>
                  </w:r>
                </w:p>
              </w:tc>
            </w:tr>
            <w:tr w:rsidR="005D0C21" w:rsidRPr="005D0C21" w14:paraId="30976096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4C13D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A15FA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DEF630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GONZALEZ MEDINA EDUARD YOBANY</w:t>
                  </w:r>
                </w:p>
              </w:tc>
            </w:tr>
            <w:tr w:rsidR="005D0C21" w:rsidRPr="005D0C21" w14:paraId="2ACB3BDC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612978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2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80A54E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526A78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BOTIA GAITAN NICOLAS</w:t>
                  </w:r>
                </w:p>
              </w:tc>
            </w:tr>
            <w:tr w:rsidR="005D0C21" w:rsidRPr="005D0C21" w14:paraId="66AEC187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C43E9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3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A1EE4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F3E5E27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CANELO MORA JOSE MATEO</w:t>
                  </w:r>
                </w:p>
              </w:tc>
            </w:tr>
            <w:tr w:rsidR="005D0C21" w:rsidRPr="005D0C21" w14:paraId="3ABF13A2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433D3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4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8F8940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49106CF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MEDINA GOMEZ MIGUEL ENRIQUE</w:t>
                  </w:r>
                </w:p>
              </w:tc>
            </w:tr>
            <w:tr w:rsidR="005D0C21" w:rsidRPr="005D0C21" w14:paraId="52170255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60FEEC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5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20921A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91DEA4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MEZA BARAKAT ISMAEL JOSE</w:t>
                  </w:r>
                </w:p>
              </w:tc>
            </w:tr>
            <w:tr w:rsidR="005D0C21" w:rsidRPr="005D0C21" w14:paraId="319B65EC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C15F07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6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677BD1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05C676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PERTUZ MEJIA ANDRES FELIPE</w:t>
                  </w:r>
                </w:p>
              </w:tc>
            </w:tr>
            <w:tr w:rsidR="005D0C21" w:rsidRPr="005D0C21" w14:paraId="096698D1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A1EC65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7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F6BA7B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5CC7B7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MAHECHA TORRES DIEGO ARMANDO</w:t>
                  </w:r>
                </w:p>
              </w:tc>
            </w:tr>
            <w:tr w:rsidR="005D0C21" w:rsidRPr="005D0C21" w14:paraId="2B9D118B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0013B87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8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558D5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F1B767B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LIZARAZO ARBOLEDA JUAN MANUEL</w:t>
                  </w:r>
                </w:p>
              </w:tc>
            </w:tr>
            <w:tr w:rsidR="005D0C21" w:rsidRPr="005D0C21" w14:paraId="59F51CC7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B6D890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9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9EE8B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51F371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JAIME CLAVIJO OSCAR JULIAN</w:t>
                  </w:r>
                </w:p>
              </w:tc>
            </w:tr>
            <w:tr w:rsidR="005D0C21" w:rsidRPr="005D0C21" w14:paraId="6D5BB74E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5DD94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lastRenderedPageBreak/>
                    <w:t>10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A648015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928DEF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SASTOQUE MEDINA JUAN SEBASTIAN</w:t>
                  </w:r>
                </w:p>
              </w:tc>
            </w:tr>
            <w:tr w:rsidR="005D0C21" w:rsidRPr="005D0C21" w14:paraId="23D03BB2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940EFD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11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0FF03B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7FC5B3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PEREIRA SASTOQUE LEONARDO ANDRES</w:t>
                  </w:r>
                </w:p>
              </w:tc>
            </w:tr>
            <w:tr w:rsidR="005D0C21" w:rsidRPr="005D0C21" w14:paraId="60C2BD3D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68EE31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12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AA075A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E8CB0E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ROA GALLO JUAN CAMILO</w:t>
                  </w:r>
                </w:p>
              </w:tc>
            </w:tr>
            <w:tr w:rsidR="005D0C21" w:rsidRPr="005D0C21" w14:paraId="49DCF4FB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E2AF3E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13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69AE71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9562BDA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RUBIO LONDOÑO BRALLAN STITK</w:t>
                  </w:r>
                </w:p>
              </w:tc>
            </w:tr>
            <w:tr w:rsidR="005D0C21" w:rsidRPr="005D0C21" w14:paraId="026E0552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AF1029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14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0BB99B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DC3871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SUAREZ PRADA JOSE JULIAN</w:t>
                  </w:r>
                </w:p>
              </w:tc>
            </w:tr>
            <w:tr w:rsidR="005D0C21" w:rsidRPr="005D0C21" w14:paraId="5635C558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CECC17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15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787C2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3ECC6F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LEANDRO MORALES NICOLAS AEDUARDO</w:t>
                  </w:r>
                </w:p>
              </w:tc>
            </w:tr>
            <w:tr w:rsidR="005D0C21" w:rsidRPr="005D0C21" w14:paraId="40025AE6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7E0A718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07733AA" w14:textId="77777777" w:rsidR="005D0C21" w:rsidRPr="005D0C21" w:rsidRDefault="005D0C21" w:rsidP="005D0C2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  <w:lang w:val="es-419" w:eastAsia="es-419"/>
                    </w:rPr>
                  </w:pP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05C278" w14:textId="77777777" w:rsidR="005D0C21" w:rsidRPr="005D0C21" w:rsidRDefault="005D0C21" w:rsidP="005D0C2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  <w:lang w:val="es-419" w:eastAsia="es-419"/>
                    </w:rPr>
                  </w:pPr>
                </w:p>
              </w:tc>
            </w:tr>
            <w:tr w:rsidR="005D0C21" w:rsidRPr="005D0C21" w14:paraId="2330274D" w14:textId="77777777" w:rsidTr="005D0C21">
              <w:trPr>
                <w:trHeight w:val="300"/>
              </w:trPr>
              <w:tc>
                <w:tcPr>
                  <w:tcW w:w="698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65F33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ADMINISTRACION MARITIMA 3</w:t>
                  </w:r>
                </w:p>
              </w:tc>
            </w:tr>
            <w:tr w:rsidR="005D0C21" w:rsidRPr="005D0C21" w14:paraId="14A8D1B8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606FCC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AD88C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TF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64FF74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PEREZ VALDOBINO JOSE DAVID</w:t>
                  </w:r>
                </w:p>
              </w:tc>
            </w:tr>
            <w:tr w:rsidR="005D0C21" w:rsidRPr="005D0C21" w14:paraId="3F946E4E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824BB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2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0A0B84D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0CB3A9C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GARCIA BARBARAN JUAN PABLO</w:t>
                  </w:r>
                </w:p>
              </w:tc>
            </w:tr>
            <w:tr w:rsidR="005D0C21" w:rsidRPr="005D0C21" w14:paraId="01038679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58751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3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90A329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D03163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GELVIS GOMEZ LUIS JAVIER</w:t>
                  </w:r>
                </w:p>
              </w:tc>
            </w:tr>
            <w:tr w:rsidR="005D0C21" w:rsidRPr="005D0C21" w14:paraId="04EB4791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4A8BD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4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E2FC8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FE1152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RODRIGUEZ FERRERO PAULA ANDREA</w:t>
                  </w:r>
                </w:p>
              </w:tc>
            </w:tr>
            <w:tr w:rsidR="005D0C21" w:rsidRPr="005D0C21" w14:paraId="2C7C1D7E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2531C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5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F4AB8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64AE36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CABALLERO MORENO SONIA SMITH</w:t>
                  </w:r>
                </w:p>
              </w:tc>
            </w:tr>
            <w:tr w:rsidR="005D0C21" w:rsidRPr="005D0C21" w14:paraId="1520B425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843661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6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26E547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E36BDEA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MOLINA GUTIERREZ LICETH DANIELA</w:t>
                  </w:r>
                </w:p>
              </w:tc>
            </w:tr>
            <w:tr w:rsidR="005D0C21" w:rsidRPr="005D0C21" w14:paraId="6A6C8A4C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ABA5EB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7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08DDD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5348204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BARRETO DUQUE KAREN DANIELA</w:t>
                  </w:r>
                </w:p>
              </w:tc>
            </w:tr>
            <w:tr w:rsidR="005D0C21" w:rsidRPr="005D0C21" w14:paraId="7C3E149B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028450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8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9AD0D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649E760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MARTINEZ PEREZ CARLOS MARIO</w:t>
                  </w:r>
                </w:p>
              </w:tc>
            </w:tr>
            <w:tr w:rsidR="005D0C21" w:rsidRPr="005D0C21" w14:paraId="5F801EC4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A96A21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9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595C8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3EF66A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OSORIO BRAVO DAVID MAURICIO</w:t>
                  </w:r>
                </w:p>
              </w:tc>
            </w:tr>
            <w:tr w:rsidR="005D0C21" w:rsidRPr="005D0C21" w14:paraId="79354320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29325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10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7E594E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34C34D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CALDERON PEREZ LAURA CAMILA</w:t>
                  </w:r>
                </w:p>
              </w:tc>
            </w:tr>
            <w:tr w:rsidR="005D0C21" w:rsidRPr="005D0C21" w14:paraId="160F6EC5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5D2108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11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C8F3D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05BD2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CARDENAS MANJARRES KAREN ARLETH</w:t>
                  </w:r>
                </w:p>
              </w:tc>
            </w:tr>
            <w:tr w:rsidR="005D0C21" w:rsidRPr="005D0C21" w14:paraId="55EFFECC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19291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12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4B74E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ACFEE26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FLOREZ ROJAS MARIA CAMILA</w:t>
                  </w:r>
                </w:p>
              </w:tc>
            </w:tr>
            <w:tr w:rsidR="005D0C21" w:rsidRPr="005D0C21" w14:paraId="5D31F141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0EAD8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13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23F095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D14432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GONZALEZ DE LA HOZ DANIELA AMINE</w:t>
                  </w:r>
                </w:p>
              </w:tc>
            </w:tr>
            <w:tr w:rsidR="005D0C21" w:rsidRPr="005D0C21" w14:paraId="33582BC9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01223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14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8A0BB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EF673C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MANRIQUE SANDOVAL ANGELA TATIANA</w:t>
                  </w:r>
                </w:p>
              </w:tc>
            </w:tr>
            <w:tr w:rsidR="005D0C21" w:rsidRPr="005D0C21" w14:paraId="1671B33B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94805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15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0C0D3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6352F0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MAYA CHONA INES HANSBLEYDI</w:t>
                  </w:r>
                </w:p>
              </w:tc>
            </w:tr>
            <w:tr w:rsidR="005D0C21" w:rsidRPr="005D0C21" w14:paraId="185C0D02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F5A398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16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91CACC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1DC003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ROJAS SAENZ VALERIA</w:t>
                  </w:r>
                </w:p>
              </w:tc>
            </w:tr>
            <w:tr w:rsidR="005D0C21" w:rsidRPr="005D0C21" w14:paraId="780F765E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E6BB801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57ED3A2" w14:textId="77777777" w:rsidR="005D0C21" w:rsidRPr="005D0C21" w:rsidRDefault="005D0C21" w:rsidP="005D0C2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  <w:lang w:val="es-419" w:eastAsia="es-419"/>
                    </w:rPr>
                  </w:pP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89BC74" w14:textId="77777777" w:rsidR="005D0C21" w:rsidRPr="005D0C21" w:rsidRDefault="005D0C21" w:rsidP="005D0C2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  <w:lang w:val="es-419" w:eastAsia="es-419"/>
                    </w:rPr>
                  </w:pPr>
                </w:p>
              </w:tc>
            </w:tr>
            <w:tr w:rsidR="005D0C21" w:rsidRPr="005D0C21" w14:paraId="320C6BB8" w14:textId="77777777" w:rsidTr="005D0C21">
              <w:trPr>
                <w:trHeight w:val="300"/>
              </w:trPr>
              <w:tc>
                <w:tcPr>
                  <w:tcW w:w="698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3CF840" w14:textId="77777777" w:rsidR="005D0C21" w:rsidRPr="005D0C21" w:rsidRDefault="005D0C21" w:rsidP="005D0C21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ING NAVAL 3</w:t>
                  </w:r>
                </w:p>
              </w:tc>
            </w:tr>
            <w:tr w:rsidR="005D0C21" w:rsidRPr="005D0C21" w14:paraId="37CEB2D4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8D3BBA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3905CB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A01191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RAMIREZ RAMIREZ DANIEL</w:t>
                  </w:r>
                </w:p>
              </w:tc>
            </w:tr>
            <w:tr w:rsidR="005D0C21" w:rsidRPr="005D0C21" w14:paraId="1F578325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AF4FFA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2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9BDEF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C4BB70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HERNANDEZ CONSUEGRA CARLOS MANUEL</w:t>
                  </w:r>
                </w:p>
              </w:tc>
            </w:tr>
            <w:tr w:rsidR="005D0C21" w:rsidRPr="005D0C21" w14:paraId="1620C7F0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4ED28B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3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F00FDE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9D6462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GONZALEZ PARRA DAIHANA VANESSA</w:t>
                  </w:r>
                </w:p>
              </w:tc>
            </w:tr>
            <w:tr w:rsidR="005D0C21" w:rsidRPr="005D0C21" w14:paraId="7A90330D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A30ED8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4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7D20FA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F66EC9E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MUÑOZ ORTEGA JOSE DAVID</w:t>
                  </w:r>
                </w:p>
              </w:tc>
            </w:tr>
            <w:tr w:rsidR="005D0C21" w:rsidRPr="005D0C21" w14:paraId="3E1FDA94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0368C5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5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D70888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6F47BC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PIEDRA CORTES SEBASTIAN CAMILO</w:t>
                  </w:r>
                </w:p>
              </w:tc>
            </w:tr>
            <w:tr w:rsidR="005D0C21" w:rsidRPr="005D0C21" w14:paraId="69C971F7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112D2A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6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FE967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9DE8CB8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VALDERRAMA MATALLANA JUAN MANUEL</w:t>
                  </w:r>
                </w:p>
              </w:tc>
            </w:tr>
            <w:tr w:rsidR="005D0C21" w:rsidRPr="005D0C21" w14:paraId="1A14FB1C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260C2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7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AC7AC5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EED2AD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NARANJO TABARES DAVID</w:t>
                  </w:r>
                </w:p>
              </w:tc>
            </w:tr>
            <w:tr w:rsidR="005D0C21" w:rsidRPr="005D0C21" w14:paraId="5E4B741D" w14:textId="77777777" w:rsidTr="0003521F">
              <w:trPr>
                <w:trHeight w:val="28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F226DB" w14:textId="77777777" w:rsidR="005D0C21" w:rsidRPr="005D0C21" w:rsidRDefault="005D0C21" w:rsidP="006305A9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8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C9768D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8D5D4A5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SANCHEZ CANCHILA ANGIE CAROLINA</w:t>
                  </w:r>
                </w:p>
              </w:tc>
            </w:tr>
            <w:tr w:rsidR="005D0C21" w:rsidRPr="005D0C21" w14:paraId="2CDA1142" w14:textId="77777777" w:rsidTr="005D0C21">
              <w:trPr>
                <w:trHeight w:val="300"/>
              </w:trPr>
              <w:tc>
                <w:tcPr>
                  <w:tcW w:w="698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99F1B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b/>
                      <w:bCs/>
                      <w:sz w:val="16"/>
                      <w:szCs w:val="16"/>
                      <w:lang w:val="es-419" w:eastAsia="es-419"/>
                    </w:rPr>
                    <w:t>ADMINISTRACION IM 3</w:t>
                  </w:r>
                </w:p>
              </w:tc>
            </w:tr>
            <w:tr w:rsidR="005D0C21" w:rsidRPr="005D0C21" w14:paraId="1D37D319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D4D16B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2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72BCF1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MY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C73B39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GALLO USMA DANIEL EDUARDO</w:t>
                  </w:r>
                </w:p>
              </w:tc>
            </w:tr>
            <w:tr w:rsidR="005D0C21" w:rsidRPr="005D0C21" w14:paraId="20C05752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AA3450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3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A5867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CC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E23DC1E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MORENO MORENO OSCAR DAVID</w:t>
                  </w:r>
                </w:p>
              </w:tc>
            </w:tr>
            <w:tr w:rsidR="005D0C21" w:rsidRPr="005D0C21" w14:paraId="52E51B82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DE2B84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7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C3A327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556ED93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GONZALEZ HERRERA MICHEL FABIAN</w:t>
                  </w:r>
                </w:p>
              </w:tc>
            </w:tr>
            <w:tr w:rsidR="005D0C21" w:rsidRPr="005D0C21" w14:paraId="23A91527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5D34C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BE750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MY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9BA8D7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RINCON SÁNCHEZ JAIRO HUMBERTO</w:t>
                  </w:r>
                </w:p>
              </w:tc>
            </w:tr>
            <w:tr w:rsidR="005D0C21" w:rsidRPr="005D0C21" w14:paraId="05DD03A8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9D32DD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4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B51CE1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21C05A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SANDOVAL GARCES JULIO HERNAN</w:t>
                  </w:r>
                </w:p>
              </w:tc>
            </w:tr>
            <w:tr w:rsidR="005D0C21" w:rsidRPr="005D0C21" w14:paraId="4530D28F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E1F809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lastRenderedPageBreak/>
                    <w:t>5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F526F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E5C12D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TAPIAS ALZATE ROBERTO JOSE</w:t>
                  </w:r>
                </w:p>
              </w:tc>
            </w:tr>
            <w:tr w:rsidR="005D0C21" w:rsidRPr="005D0C21" w14:paraId="1D9A637A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0A917C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6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7C449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5F7F10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GUTIERREZ ARCILA JAIME ANDRES</w:t>
                  </w:r>
                </w:p>
              </w:tc>
            </w:tr>
            <w:tr w:rsidR="005D0C21" w:rsidRPr="005D0C21" w14:paraId="02594B1A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E710EB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8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80D9CB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301317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ACOSTA FORERO NICOLAS FELIPE</w:t>
                  </w:r>
                </w:p>
              </w:tc>
            </w:tr>
            <w:tr w:rsidR="005D0C21" w:rsidRPr="005D0C21" w14:paraId="63DF0F86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A2CD95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9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B59C4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8385343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CHAVEZ ARROYO CARLOS JOSE</w:t>
                  </w:r>
                </w:p>
              </w:tc>
            </w:tr>
            <w:tr w:rsidR="005D0C21" w:rsidRPr="005D0C21" w14:paraId="341F9C87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636DE1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10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7B47A7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788F56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OSORIO MEDINA ANDRES FELIPE</w:t>
                  </w:r>
                </w:p>
              </w:tc>
            </w:tr>
            <w:tr w:rsidR="005D0C21" w:rsidRPr="005D0C21" w14:paraId="312FEF8A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C4A90E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11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9658E7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DD4F16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DIAZ ANICHIARICO ALFONSO ALEJANDRO</w:t>
                  </w:r>
                </w:p>
              </w:tc>
            </w:tr>
            <w:tr w:rsidR="005D0C21" w:rsidRPr="005D0C21" w14:paraId="52A51EA6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0544D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12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02FDA48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D5C9A3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DUARTE ARIAS WILLIAM</w:t>
                  </w:r>
                </w:p>
              </w:tc>
            </w:tr>
            <w:tr w:rsidR="005D0C21" w:rsidRPr="005D0C21" w14:paraId="42E33684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95952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13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86F020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B6CD00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GARCIA PEREZ JUAN PABLO</w:t>
                  </w:r>
                </w:p>
              </w:tc>
            </w:tr>
            <w:tr w:rsidR="005D0C21" w:rsidRPr="005D0C21" w14:paraId="57216FBE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AF44AA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14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E9F80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DC6528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HENAO CASTAÑO ANDRES FELIPE</w:t>
                  </w:r>
                </w:p>
              </w:tc>
            </w:tr>
            <w:tr w:rsidR="005D0C21" w:rsidRPr="005D0C21" w14:paraId="297AF610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C8BF6A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15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86414DC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80FD1D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HURTADO PACHECO DONALDO ELIS</w:t>
                  </w:r>
                </w:p>
              </w:tc>
            </w:tr>
            <w:tr w:rsidR="005D0C21" w:rsidRPr="005D0C21" w14:paraId="7B6D0E7C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3E83F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16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5904B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1637F1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LANDINEZ ANTOLINEZ GUSTAVO</w:t>
                  </w:r>
                </w:p>
              </w:tc>
            </w:tr>
            <w:tr w:rsidR="005D0C21" w:rsidRPr="005D0C21" w14:paraId="42C6F403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D1A7A8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17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198E35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71473F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MUÑOZ CORDOBA SALOMON ALDAIR</w:t>
                  </w:r>
                </w:p>
              </w:tc>
            </w:tr>
            <w:tr w:rsidR="005D0C21" w:rsidRPr="005D0C21" w14:paraId="16E08A05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58BE36E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18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A0E76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DA183C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SUAREZ ALBARRACIN JORGE ENRIQUE</w:t>
                  </w:r>
                </w:p>
              </w:tc>
            </w:tr>
            <w:tr w:rsidR="005D0C21" w:rsidRPr="005D0C21" w14:paraId="44350F19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1B9B9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19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2CA50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C4E293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POVEDA ARIAS WILLIAM DAVID</w:t>
                  </w:r>
                </w:p>
              </w:tc>
            </w:tr>
            <w:tr w:rsidR="005D0C21" w:rsidRPr="005D0C21" w14:paraId="53EA4F19" w14:textId="77777777" w:rsidTr="005D0C21">
              <w:trPr>
                <w:trHeight w:val="315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9108ED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20</w:t>
                  </w:r>
                </w:p>
              </w:tc>
              <w:tc>
                <w:tcPr>
                  <w:tcW w:w="140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110339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387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97998B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GOMEZ ESPINEL NICOLAS ANDRES</w:t>
                  </w:r>
                </w:p>
              </w:tc>
            </w:tr>
          </w:tbl>
          <w:p w14:paraId="2DAF9826" w14:textId="404CF0C7" w:rsidR="005F4991" w:rsidRDefault="005F4991" w:rsidP="001A22E4">
            <w:pPr>
              <w:spacing w:line="276" w:lineRule="auto"/>
              <w:rPr>
                <w:rFonts w:cs="Arial"/>
                <w:color w:val="000000"/>
                <w:sz w:val="16"/>
                <w:szCs w:val="16"/>
              </w:rPr>
            </w:pPr>
          </w:p>
          <w:p w14:paraId="62BDD037" w14:textId="65E10A96" w:rsidR="005F4991" w:rsidRDefault="005F4991" w:rsidP="001A22E4">
            <w:pPr>
              <w:spacing w:line="276" w:lineRule="auto"/>
              <w:rPr>
                <w:rFonts w:cs="Arial"/>
                <w:color w:val="000000"/>
                <w:sz w:val="16"/>
                <w:szCs w:val="16"/>
              </w:rPr>
            </w:pPr>
          </w:p>
          <w:p w14:paraId="05600865" w14:textId="3189B34D" w:rsidR="005D0C21" w:rsidRPr="005D0C21" w:rsidRDefault="005D0C21" w:rsidP="001A22E4">
            <w:pPr>
              <w:spacing w:line="276" w:lineRule="auto"/>
              <w:rPr>
                <w:rFonts w:cs="Arial"/>
                <w:b/>
                <w:color w:val="000000"/>
                <w:sz w:val="20"/>
              </w:rPr>
            </w:pPr>
            <w:r w:rsidRPr="005D0C21">
              <w:rPr>
                <w:rFonts w:cs="Arial"/>
                <w:b/>
                <w:color w:val="000000"/>
                <w:sz w:val="20"/>
              </w:rPr>
              <w:t>PERSONAL MEDAR 4</w:t>
            </w:r>
          </w:p>
          <w:p w14:paraId="1CAEA8F4" w14:textId="390B7ADE" w:rsidR="005F4991" w:rsidRDefault="005F4991" w:rsidP="001A22E4">
            <w:pPr>
              <w:spacing w:line="276" w:lineRule="auto"/>
              <w:rPr>
                <w:rFonts w:cs="Arial"/>
                <w:color w:val="000000"/>
                <w:sz w:val="16"/>
                <w:szCs w:val="16"/>
              </w:rPr>
            </w:pPr>
          </w:p>
          <w:tbl>
            <w:tblPr>
              <w:tblW w:w="686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1200"/>
              <w:gridCol w:w="4465"/>
            </w:tblGrid>
            <w:tr w:rsidR="005D0C21" w:rsidRPr="005D0C21" w14:paraId="7E9233FB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A7AC4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b/>
                      <w:bCs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b/>
                      <w:bCs/>
                      <w:color w:val="000000"/>
                      <w:sz w:val="16"/>
                      <w:szCs w:val="16"/>
                      <w:lang w:val="es-419" w:eastAsia="es-419"/>
                    </w:rPr>
                    <w:t>N°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8A39BA" w14:textId="77777777" w:rsidR="005D0C21" w:rsidRPr="005D0C21" w:rsidRDefault="005D0C21" w:rsidP="005D0C21">
                  <w:pPr>
                    <w:jc w:val="center"/>
                    <w:rPr>
                      <w:rFonts w:cs="Arial"/>
                      <w:b/>
                      <w:bCs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b/>
                      <w:bCs/>
                      <w:color w:val="000000"/>
                      <w:sz w:val="16"/>
                      <w:szCs w:val="16"/>
                      <w:lang w:val="es-419" w:eastAsia="es-419"/>
                    </w:rPr>
                    <w:t>GRADO</w:t>
                  </w:r>
                </w:p>
              </w:tc>
              <w:tc>
                <w:tcPr>
                  <w:tcW w:w="44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D5650A" w14:textId="77777777" w:rsidR="005D0C21" w:rsidRPr="005D0C21" w:rsidRDefault="005D0C21" w:rsidP="005D0C21">
                  <w:pPr>
                    <w:rPr>
                      <w:rFonts w:cs="Arial"/>
                      <w:b/>
                      <w:bCs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b/>
                      <w:bCs/>
                      <w:color w:val="000000"/>
                      <w:sz w:val="16"/>
                      <w:szCs w:val="16"/>
                      <w:lang w:val="es-419" w:eastAsia="es-419"/>
                    </w:rPr>
                    <w:t>APELLIDOS Y NOMBRES</w:t>
                  </w:r>
                </w:p>
              </w:tc>
            </w:tr>
            <w:tr w:rsidR="005D0C21" w:rsidRPr="005D0C21" w14:paraId="59E52240" w14:textId="77777777" w:rsidTr="005D0C21">
              <w:trPr>
                <w:trHeight w:val="300"/>
              </w:trPr>
              <w:tc>
                <w:tcPr>
                  <w:tcW w:w="686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9E10E0F" w14:textId="77777777" w:rsidR="005D0C21" w:rsidRPr="0012307C" w:rsidRDefault="005D0C21" w:rsidP="005D0C21">
                  <w:pPr>
                    <w:jc w:val="center"/>
                    <w:rPr>
                      <w:rFonts w:cs="Arial"/>
                      <w:b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12307C">
                    <w:rPr>
                      <w:rFonts w:cs="Arial"/>
                      <w:b/>
                      <w:color w:val="000000"/>
                      <w:sz w:val="16"/>
                      <w:szCs w:val="16"/>
                      <w:lang w:val="es-419" w:eastAsia="es-419"/>
                    </w:rPr>
                    <w:t>INGENIERÍA ELECTRÓNICA</w:t>
                  </w:r>
                </w:p>
              </w:tc>
            </w:tr>
            <w:tr w:rsidR="005D0C21" w:rsidRPr="005D0C21" w14:paraId="37644DE8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5FD20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50A5700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B874C3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RÚA CADAVID MAURICIO ANDRÉS</w:t>
                  </w:r>
                </w:p>
              </w:tc>
            </w:tr>
            <w:tr w:rsidR="005D0C21" w:rsidRPr="005D0C21" w14:paraId="2EA9C124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0D9ACB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2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F82B9A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AD5BDB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MÉNDEZ MORALES DANIEL JESÚS</w:t>
                  </w:r>
                </w:p>
              </w:tc>
            </w:tr>
            <w:tr w:rsidR="005D0C21" w:rsidRPr="005D0C21" w14:paraId="6A7C8D62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63612A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3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934EFE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A4A2BBB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ALDANA SÁNCHEZ JUAN SEBASTIÁN</w:t>
                  </w:r>
                </w:p>
              </w:tc>
            </w:tr>
            <w:tr w:rsidR="005D0C21" w:rsidRPr="005D0C21" w14:paraId="7F3D854C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48CA6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4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E88ED0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F97D01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ZULUAGA GARCÍA MARCO ANTONIO</w:t>
                  </w:r>
                </w:p>
              </w:tc>
            </w:tr>
            <w:tr w:rsidR="005D0C21" w:rsidRPr="005D0C21" w14:paraId="01C883B2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62FB13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5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AE6785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C61962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RUIZ QUINTERO CARLOS AUGUSTO</w:t>
                  </w:r>
                </w:p>
              </w:tc>
            </w:tr>
            <w:tr w:rsidR="005D0C21" w:rsidRPr="005D0C21" w14:paraId="30A2E5A8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70F4E5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6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6FB5A1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97DA69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CARVAJAL CEDEÑO JOSÉ NICOLAS</w:t>
                  </w:r>
                </w:p>
              </w:tc>
            </w:tr>
            <w:tr w:rsidR="005D0C21" w:rsidRPr="005D0C21" w14:paraId="31FFFD6D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512D01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7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386A6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5813E5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LANDÁZURI QUIÑÓNEZ WILLIAMS</w:t>
                  </w:r>
                </w:p>
              </w:tc>
            </w:tr>
            <w:tr w:rsidR="005D0C21" w:rsidRPr="005D0C21" w14:paraId="5FDCE4C1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AA1225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8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86DD39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E1AE00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SUÁREZ MOSQUERA NICOLÁS ADRIÁN</w:t>
                  </w:r>
                </w:p>
              </w:tc>
            </w:tr>
            <w:tr w:rsidR="005D0C21" w:rsidRPr="005D0C21" w14:paraId="004A010F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40A72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9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58E08E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AB5E36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VARGAS PÉREZ SEBASTIÁN</w:t>
                  </w:r>
                </w:p>
              </w:tc>
            </w:tr>
            <w:tr w:rsidR="005D0C21" w:rsidRPr="005D0C21" w14:paraId="11ADE40F" w14:textId="77777777" w:rsidTr="005D0C21">
              <w:trPr>
                <w:trHeight w:val="51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173BD8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10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05FAB6E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407AA5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MERA MENA DANIEL ALEJANDRO</w:t>
                  </w:r>
                </w:p>
              </w:tc>
            </w:tr>
            <w:tr w:rsidR="005D0C21" w:rsidRPr="005D0C21" w14:paraId="4B4D057E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12DE4D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11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E71B6C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13C3D9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QUIROGA SERRANO DIEGO HERNÁN</w:t>
                  </w:r>
                </w:p>
              </w:tc>
            </w:tr>
            <w:tr w:rsidR="005D0C21" w:rsidRPr="005D0C21" w14:paraId="6EE95E49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D88C50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12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8BCC3A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26ADE1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CALVETE PACHECO CARLOS DAVID</w:t>
                  </w:r>
                </w:p>
              </w:tc>
            </w:tr>
            <w:tr w:rsidR="005D0C21" w:rsidRPr="005D0C21" w14:paraId="30C8B8CC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D316A7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13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18A92A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1E4EFB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ARIAS GÓMEZ FERNELL SNEIDER</w:t>
                  </w:r>
                </w:p>
              </w:tc>
            </w:tr>
            <w:tr w:rsidR="005D0C21" w:rsidRPr="005D0C21" w14:paraId="26C1666E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662AC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14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83626E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63E127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JAIMES FRANCO ANDRÉS FERNANDO</w:t>
                  </w:r>
                </w:p>
              </w:tc>
            </w:tr>
            <w:tr w:rsidR="005D0C21" w:rsidRPr="005D0C21" w14:paraId="323AD984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83503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15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A8D2F7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B21777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MEJÍA LEAL ANDERSSON</w:t>
                  </w:r>
                </w:p>
              </w:tc>
            </w:tr>
            <w:tr w:rsidR="005D0C21" w:rsidRPr="005D0C21" w14:paraId="17B39E49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B77A0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16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D0B5DC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DD7A8F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DUCUARA BOCANEGRA HAMINTON GERMÁN</w:t>
                  </w:r>
                </w:p>
              </w:tc>
            </w:tr>
            <w:tr w:rsidR="005D0C21" w:rsidRPr="005D0C21" w14:paraId="58C79CC0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CC244B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17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993FEB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35D8B7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ARDILA QUINTERO JAIME ALBERTO</w:t>
                  </w:r>
                </w:p>
              </w:tc>
            </w:tr>
            <w:tr w:rsidR="005D0C21" w:rsidRPr="005D0C21" w14:paraId="02C3A835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D55B65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18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20363E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CDA871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DELGADO CANO MANUEL FELIPE</w:t>
                  </w:r>
                </w:p>
              </w:tc>
            </w:tr>
            <w:tr w:rsidR="005D0C21" w:rsidRPr="005D0C21" w14:paraId="0E073BC6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718B2BA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19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8D494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4068F4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ESCOBAR GALINDO MARÍA CAMILA</w:t>
                  </w:r>
                </w:p>
              </w:tc>
            </w:tr>
            <w:tr w:rsidR="005D0C21" w:rsidRPr="005D0C21" w14:paraId="444C53DF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8CDA5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lastRenderedPageBreak/>
                    <w:t>20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A048E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192926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ÁLVIZ BENÍTEZ CARMELO JOSÉ</w:t>
                  </w:r>
                </w:p>
              </w:tc>
            </w:tr>
            <w:tr w:rsidR="005D0C21" w:rsidRPr="005D0C21" w14:paraId="11EB9AB7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3A6D4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21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7EF969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3308F7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ESTEBAN SÁNCHEZ DANIELA</w:t>
                  </w:r>
                </w:p>
              </w:tc>
            </w:tr>
            <w:tr w:rsidR="005D0C21" w:rsidRPr="005D0C21" w14:paraId="7A2D21D3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9B0DB0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22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68DD0C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F4F378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 xml:space="preserve">IMPATÁ OCHOA NICOLÁS </w:t>
                  </w:r>
                </w:p>
              </w:tc>
            </w:tr>
            <w:tr w:rsidR="005D0C21" w:rsidRPr="005D0C21" w14:paraId="6CC294D1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07796B0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6DC9B4D" w14:textId="77777777" w:rsidR="005D0C21" w:rsidRPr="005D0C21" w:rsidRDefault="005D0C21" w:rsidP="005D0C2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  <w:lang w:val="es-419" w:eastAsia="es-419"/>
                    </w:rPr>
                  </w:pP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83ED01D" w14:textId="77777777" w:rsidR="005D0C21" w:rsidRPr="005D0C21" w:rsidRDefault="005D0C21" w:rsidP="005D0C2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  <w:lang w:val="es-419" w:eastAsia="es-419"/>
                    </w:rPr>
                  </w:pPr>
                </w:p>
              </w:tc>
            </w:tr>
            <w:tr w:rsidR="005D0C21" w:rsidRPr="005D0C21" w14:paraId="02A48CE1" w14:textId="77777777" w:rsidTr="005D0C21">
              <w:trPr>
                <w:trHeight w:val="300"/>
              </w:trPr>
              <w:tc>
                <w:tcPr>
                  <w:tcW w:w="686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D3FD2C" w14:textId="77777777" w:rsidR="005D0C21" w:rsidRPr="0012307C" w:rsidRDefault="005D0C21" w:rsidP="005D0C21">
                  <w:pPr>
                    <w:jc w:val="center"/>
                    <w:rPr>
                      <w:rFonts w:cs="Arial"/>
                      <w:b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12307C">
                    <w:rPr>
                      <w:rFonts w:cs="Arial"/>
                      <w:b/>
                      <w:color w:val="000000"/>
                      <w:sz w:val="16"/>
                      <w:szCs w:val="16"/>
                      <w:lang w:val="es-419" w:eastAsia="es-419"/>
                    </w:rPr>
                    <w:t>ADMINISTRACIÓN MARÍTIMA</w:t>
                  </w:r>
                </w:p>
              </w:tc>
            </w:tr>
            <w:tr w:rsidR="005D0C21" w:rsidRPr="005D0C21" w14:paraId="4760FCD2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BD4C0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19D260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A8A224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AGUDELO MEJÍA JOSÉ DANIEL</w:t>
                  </w:r>
                </w:p>
              </w:tc>
            </w:tr>
            <w:tr w:rsidR="005D0C21" w:rsidRPr="005D0C21" w14:paraId="5CEA77EB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CFD18A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2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A67F6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71D44D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AGUDELO CASTRO MÓNICA ALEJANDRA</w:t>
                  </w:r>
                </w:p>
              </w:tc>
            </w:tr>
            <w:tr w:rsidR="005D0C21" w:rsidRPr="005D0C21" w14:paraId="3E8C9FEB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076C6E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3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D78DAD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631E42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MEDINA VERGEL DUBAN ANDRÉS</w:t>
                  </w:r>
                </w:p>
              </w:tc>
            </w:tr>
            <w:tr w:rsidR="005D0C21" w:rsidRPr="005D0C21" w14:paraId="69036423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DFE15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4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D3F6A9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AA6C24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MÉNDEZ URUEÑA JUAN CAMILO</w:t>
                  </w:r>
                </w:p>
              </w:tc>
            </w:tr>
            <w:tr w:rsidR="005D0C21" w:rsidRPr="005D0C21" w14:paraId="3E807561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25825C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5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06CFA0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57FC8E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AGUDELO GARZÓN LAURA MELISSA</w:t>
                  </w:r>
                </w:p>
              </w:tc>
            </w:tr>
            <w:tr w:rsidR="005D0C21" w:rsidRPr="005D0C21" w14:paraId="2B5377AE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23E101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6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7BCA3E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0A6F10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TÉLLEZ GUTIÉRREZ JEHIMY JHOHANA</w:t>
                  </w:r>
                </w:p>
              </w:tc>
            </w:tr>
            <w:tr w:rsidR="005D0C21" w:rsidRPr="005D0C21" w14:paraId="03D0A54E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2310E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7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4C21F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C0F055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BENÍTEZ MURILLO YURY</w:t>
                  </w:r>
                </w:p>
              </w:tc>
            </w:tr>
            <w:tr w:rsidR="005D0C21" w:rsidRPr="005D0C21" w14:paraId="24863C38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6624C31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8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11F01C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3522D6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GUILLEN MONDRAGÓN KATHERIN</w:t>
                  </w:r>
                </w:p>
              </w:tc>
            </w:tr>
            <w:tr w:rsidR="005D0C21" w:rsidRPr="005D0C21" w14:paraId="3088E738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C0E6F7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9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697B88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B4D62A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LOZADA LEÓN ANGIE LIZETH</w:t>
                  </w:r>
                </w:p>
              </w:tc>
            </w:tr>
            <w:tr w:rsidR="005D0C21" w:rsidRPr="005D0C21" w14:paraId="07A30A68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1B20A5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10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C0107E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9456E3E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GARCÍA GALVIS MARÍA ALEJANDRA</w:t>
                  </w:r>
                </w:p>
              </w:tc>
            </w:tr>
            <w:tr w:rsidR="005D0C21" w:rsidRPr="005D0C21" w14:paraId="2A650E1B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D2EF0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11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27CE2E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1DAC3A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TORRES BAYONA LESLYE MARYURY</w:t>
                  </w:r>
                </w:p>
              </w:tc>
            </w:tr>
            <w:tr w:rsidR="005D0C21" w:rsidRPr="005D0C21" w14:paraId="08878C5A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DADDE8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12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7FB452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35799E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GONZÁLEZ LÓPEZ LAURA CAROLINA</w:t>
                  </w:r>
                </w:p>
              </w:tc>
            </w:tr>
            <w:tr w:rsidR="005D0C21" w:rsidRPr="005D0C21" w14:paraId="0FBAC83E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20062D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13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99D001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DCD802B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DEL TORO ALI MARÍA ANGELINA</w:t>
                  </w:r>
                </w:p>
              </w:tc>
            </w:tr>
            <w:tr w:rsidR="005D0C21" w:rsidRPr="005D0C21" w14:paraId="3C6CB72B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BA0A51B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CEAA13A" w14:textId="77777777" w:rsidR="005D0C21" w:rsidRPr="005D0C21" w:rsidRDefault="005D0C21" w:rsidP="005D0C2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  <w:lang w:val="es-419" w:eastAsia="es-419"/>
                    </w:rPr>
                  </w:pP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037EC30" w14:textId="77777777" w:rsidR="005D0C21" w:rsidRPr="0012307C" w:rsidRDefault="005D0C21" w:rsidP="005D0C21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  <w:lang w:val="es-419" w:eastAsia="es-419"/>
                    </w:rPr>
                  </w:pPr>
                </w:p>
              </w:tc>
            </w:tr>
            <w:tr w:rsidR="005D0C21" w:rsidRPr="005D0C21" w14:paraId="0A328022" w14:textId="77777777" w:rsidTr="005D0C21">
              <w:trPr>
                <w:trHeight w:val="300"/>
              </w:trPr>
              <w:tc>
                <w:tcPr>
                  <w:tcW w:w="686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BBBC45" w14:textId="77777777" w:rsidR="005D0C21" w:rsidRPr="0012307C" w:rsidRDefault="005D0C21" w:rsidP="005D0C21">
                  <w:pPr>
                    <w:jc w:val="center"/>
                    <w:rPr>
                      <w:rFonts w:cs="Arial"/>
                      <w:b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12307C">
                    <w:rPr>
                      <w:rFonts w:cs="Arial"/>
                      <w:b/>
                      <w:color w:val="000000"/>
                      <w:sz w:val="16"/>
                      <w:szCs w:val="16"/>
                      <w:lang w:val="es-419" w:eastAsia="es-419"/>
                    </w:rPr>
                    <w:t>INGENIERIA NAVAL</w:t>
                  </w:r>
                </w:p>
              </w:tc>
            </w:tr>
            <w:tr w:rsidR="005D0C21" w:rsidRPr="005D0C21" w14:paraId="31D1CCF9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E6A3C6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C9BB05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C864D9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 xml:space="preserve">CARDENAS ORTIZ CARLOS DANIEL </w:t>
                  </w:r>
                </w:p>
              </w:tc>
            </w:tr>
            <w:tr w:rsidR="005D0C21" w:rsidRPr="005D0C21" w14:paraId="0D71ABA4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B134C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2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42018C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421021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DIAZ ZAPATA SANTIAGO</w:t>
                  </w:r>
                </w:p>
              </w:tc>
            </w:tr>
            <w:tr w:rsidR="005D0C21" w:rsidRPr="005D0C21" w14:paraId="1170F60B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CD26A8C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3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4E7100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51D54E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EXENARRO CASTELLAR JESUS DANIEL</w:t>
                  </w:r>
                </w:p>
              </w:tc>
            </w:tr>
            <w:tr w:rsidR="005D0C21" w:rsidRPr="005D0C21" w14:paraId="415D65F1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9BBC45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4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92665A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6D68E2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LIZARAZO SAYAS FELIX ARTURO</w:t>
                  </w:r>
                </w:p>
              </w:tc>
            </w:tr>
            <w:tr w:rsidR="005D0C21" w:rsidRPr="005D0C21" w14:paraId="2EBFCC69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1C9F19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5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106609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274CF2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MANTILLA ROJAS LUCAS ESTEBAN</w:t>
                  </w:r>
                </w:p>
              </w:tc>
            </w:tr>
            <w:tr w:rsidR="005D0C21" w:rsidRPr="005D0C21" w14:paraId="11A91726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11B29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6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FCE12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57A6DB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 xml:space="preserve">REVELO PATERNINA SARA HELENA </w:t>
                  </w:r>
                </w:p>
              </w:tc>
            </w:tr>
            <w:tr w:rsidR="005D0C21" w:rsidRPr="005D0C21" w14:paraId="3ECDF277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E9BC6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7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7ECE28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BC2B18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TELLEZ TAPICHA TATIANA</w:t>
                  </w:r>
                </w:p>
              </w:tc>
            </w:tr>
            <w:tr w:rsidR="005D0C21" w:rsidRPr="005D0C21" w14:paraId="7249CB0D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DDB824A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8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22408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124765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TOVAR VARGAS DILAN STEVENS</w:t>
                  </w:r>
                </w:p>
              </w:tc>
            </w:tr>
            <w:tr w:rsidR="005D0C21" w:rsidRPr="005D0C21" w14:paraId="38A5E0F7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FF9801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9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770F97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TK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9DFAA9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 xml:space="preserve">VILLANUEVA CANCINO MATEO </w:t>
                  </w:r>
                </w:p>
              </w:tc>
            </w:tr>
            <w:tr w:rsidR="005D0C21" w:rsidRPr="005D0C21" w14:paraId="5936F19B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EB426B7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865E137" w14:textId="77777777" w:rsidR="005D0C21" w:rsidRDefault="005D0C21" w:rsidP="005D0C2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  <w:lang w:val="es-419" w:eastAsia="es-419"/>
                    </w:rPr>
                  </w:pPr>
                </w:p>
                <w:p w14:paraId="703E2327" w14:textId="628CB76C" w:rsidR="00345B0D" w:rsidRPr="005D0C21" w:rsidRDefault="00345B0D" w:rsidP="005D0C2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  <w:lang w:val="es-419" w:eastAsia="es-419"/>
                    </w:rPr>
                  </w:pP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AD785DB" w14:textId="77777777" w:rsidR="005D0C21" w:rsidRPr="005D0C21" w:rsidRDefault="005D0C21" w:rsidP="005D0C2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  <w:lang w:val="es-419" w:eastAsia="es-419"/>
                    </w:rPr>
                  </w:pPr>
                </w:p>
              </w:tc>
            </w:tr>
            <w:tr w:rsidR="005D0C21" w:rsidRPr="005D0C21" w14:paraId="40D676B4" w14:textId="77777777" w:rsidTr="005D0C21">
              <w:trPr>
                <w:trHeight w:val="300"/>
              </w:trPr>
              <w:tc>
                <w:tcPr>
                  <w:tcW w:w="6865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DFB95A" w14:textId="77777777" w:rsidR="005D0C21" w:rsidRPr="0012307C" w:rsidRDefault="005D0C21" w:rsidP="005D0C21">
                  <w:pPr>
                    <w:jc w:val="center"/>
                    <w:rPr>
                      <w:rFonts w:cs="Arial"/>
                      <w:b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12307C">
                    <w:rPr>
                      <w:rFonts w:cs="Arial"/>
                      <w:b/>
                      <w:color w:val="000000"/>
                      <w:sz w:val="16"/>
                      <w:szCs w:val="16"/>
                      <w:lang w:val="es-419" w:eastAsia="es-419"/>
                    </w:rPr>
                    <w:t>ADMINISTRACIÓN INFANTERÍA DE MARINA</w:t>
                  </w:r>
                </w:p>
              </w:tc>
            </w:tr>
            <w:tr w:rsidR="005D0C21" w:rsidRPr="005D0C21" w14:paraId="3C9957D6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94BC64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1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0C42D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6CE4FC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BARRANTES RODRIGUEZ STIVEN SEBASTIAN</w:t>
                  </w:r>
                </w:p>
              </w:tc>
            </w:tr>
            <w:tr w:rsidR="005D0C21" w:rsidRPr="005D0C21" w14:paraId="27D9D4B2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CB80BC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2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169DE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B3F565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DIAZ DIAZ DAVID EDUARDO</w:t>
                  </w:r>
                </w:p>
              </w:tc>
            </w:tr>
            <w:tr w:rsidR="005D0C21" w:rsidRPr="005D0C21" w14:paraId="76E382A0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AC1828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3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BA963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D22B0C0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HOYOS SUAREZ LEONARDO JUNIOR</w:t>
                  </w:r>
                </w:p>
              </w:tc>
            </w:tr>
            <w:tr w:rsidR="005D0C21" w:rsidRPr="005D0C21" w14:paraId="18D72908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171BE7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4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96366C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B2AE58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LOTA ALARCON DAVID</w:t>
                  </w:r>
                </w:p>
              </w:tc>
            </w:tr>
            <w:tr w:rsidR="005D0C21" w:rsidRPr="005D0C21" w14:paraId="6D1BEF84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4DE130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5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C4BAA3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38F500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MORENO VASQUEZ ALVARO</w:t>
                  </w:r>
                </w:p>
              </w:tc>
            </w:tr>
            <w:tr w:rsidR="005D0C21" w:rsidRPr="005D0C21" w14:paraId="59737EFF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C09815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6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E9744A7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31B181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PEREZ MORENO ANGEL FELIPE</w:t>
                  </w:r>
                </w:p>
              </w:tc>
            </w:tr>
            <w:tr w:rsidR="005D0C21" w:rsidRPr="005D0C21" w14:paraId="7286BCE2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DBF45F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7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3AC465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8D0F0A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RODRIGUEZ TORRES BRAYAN STIVEN</w:t>
                  </w:r>
                </w:p>
              </w:tc>
            </w:tr>
            <w:tr w:rsidR="005D0C21" w:rsidRPr="005D0C21" w14:paraId="7A23C383" w14:textId="77777777" w:rsidTr="005D0C21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6092A88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8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B163C6" w14:textId="77777777" w:rsidR="005D0C21" w:rsidRPr="005D0C21" w:rsidRDefault="005D0C21" w:rsidP="005D0C21">
                  <w:pPr>
                    <w:jc w:val="center"/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ST</w:t>
                  </w:r>
                </w:p>
              </w:tc>
              <w:tc>
                <w:tcPr>
                  <w:tcW w:w="446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4D5787" w14:textId="77777777" w:rsidR="005D0C21" w:rsidRPr="005D0C21" w:rsidRDefault="005D0C21" w:rsidP="005D0C21">
                  <w:pPr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</w:pPr>
                  <w:r w:rsidRPr="005D0C21">
                    <w:rPr>
                      <w:rFonts w:cs="Arial"/>
                      <w:color w:val="000000"/>
                      <w:sz w:val="16"/>
                      <w:szCs w:val="16"/>
                      <w:lang w:val="es-419" w:eastAsia="es-419"/>
                    </w:rPr>
                    <w:t>TOLEDO DIAZ CAMILO ANDRES</w:t>
                  </w:r>
                </w:p>
              </w:tc>
            </w:tr>
          </w:tbl>
          <w:p w14:paraId="0236C458" w14:textId="77777777" w:rsidR="00D1521A" w:rsidRPr="003E2F8D" w:rsidRDefault="00D1521A" w:rsidP="003B2B37">
            <w:pPr>
              <w:rPr>
                <w:color w:val="000000"/>
                <w:sz w:val="20"/>
              </w:rPr>
            </w:pPr>
          </w:p>
        </w:tc>
      </w:tr>
    </w:tbl>
    <w:p w14:paraId="4FC22655" w14:textId="630F7ED6" w:rsidR="004F1245" w:rsidRPr="00E6757D" w:rsidRDefault="00E6757D" w:rsidP="00E6757D">
      <w:pPr>
        <w:tabs>
          <w:tab w:val="left" w:pos="5400"/>
        </w:tabs>
        <w:rPr>
          <w:rFonts w:cs="Arial"/>
          <w:sz w:val="20"/>
        </w:rPr>
      </w:pPr>
      <w:r>
        <w:rPr>
          <w:rFonts w:cs="Arial"/>
          <w:sz w:val="20"/>
        </w:rPr>
        <w:lastRenderedPageBreak/>
        <w:tab/>
      </w:r>
    </w:p>
    <w:sectPr w:rsidR="004F1245" w:rsidRPr="00E6757D" w:rsidSect="00E12A3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endnotePr>
        <w:numFmt w:val="decimal"/>
      </w:endnotePr>
      <w:pgSz w:w="12240" w:h="15840" w:code="1"/>
      <w:pgMar w:top="1134" w:right="1325" w:bottom="1843" w:left="1701" w:header="851" w:footer="591" w:gutter="0"/>
      <w:pgNumType w:start="1"/>
      <w:cols w:space="720"/>
      <w:noEndnote/>
      <w:titlePg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37B7E0" w16cex:dateUtc="2020-10-19T11:59:00Z"/>
  <w16cex:commentExtensible w16cex:durableId="2337B71D" w16cex:dateUtc="2020-10-19T11:56:00Z"/>
  <w16cex:commentExtensible w16cex:durableId="2337B82A" w16cex:dateUtc="2020-10-19T12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738829D" w16cid:durableId="2337B7E0"/>
  <w16cid:commentId w16cid:paraId="0ED2D959" w16cid:durableId="2337B71D"/>
  <w16cid:commentId w16cid:paraId="6E0BD588" w16cid:durableId="2337B82A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7D2890" w14:textId="77777777" w:rsidR="00C42167" w:rsidRDefault="00C42167">
      <w:pPr>
        <w:spacing w:line="20" w:lineRule="exact"/>
      </w:pPr>
    </w:p>
  </w:endnote>
  <w:endnote w:type="continuationSeparator" w:id="0">
    <w:p w14:paraId="622BBC16" w14:textId="77777777" w:rsidR="00C42167" w:rsidRDefault="00C42167">
      <w:r>
        <w:t xml:space="preserve"> </w:t>
      </w:r>
    </w:p>
  </w:endnote>
  <w:endnote w:type="continuationNotice" w:id="1">
    <w:p w14:paraId="79E3F071" w14:textId="77777777" w:rsidR="00C42167" w:rsidRDefault="00C42167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012A1" w14:textId="77777777" w:rsidR="00B375E8" w:rsidRDefault="00B375E8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19772CB" w14:textId="77777777" w:rsidR="00B375E8" w:rsidRDefault="00B375E8">
    <w:pPr>
      <w:pStyle w:val="Piedepgina"/>
      <w:tabs>
        <w:tab w:val="clear" w:pos="4252"/>
      </w:tabs>
      <w:ind w:right="360"/>
      <w:jc w:val="center"/>
      <w:rPr>
        <w:rFonts w:ascii="Arial Narrow" w:hAnsi="Arial Narrow"/>
        <w:b/>
        <w:i/>
        <w:color w:val="0000FF"/>
        <w:sz w:val="20"/>
      </w:rPr>
    </w:pPr>
    <w:r>
      <w:rPr>
        <w:rFonts w:ascii="Arial Narrow" w:hAnsi="Arial Narrow"/>
        <w:b/>
        <w:i/>
        <w:color w:val="0000FF"/>
        <w:sz w:val="20"/>
      </w:rPr>
      <w:t>“En los mares, en los Ríos, Trabajamos Unidos por Colombia”</w:t>
    </w:r>
  </w:p>
  <w:p w14:paraId="3A1BBA73" w14:textId="77777777" w:rsidR="00B375E8" w:rsidRDefault="00B375E8">
    <w:pPr>
      <w:pStyle w:val="Piedepgina"/>
      <w:tabs>
        <w:tab w:val="clear" w:pos="4252"/>
      </w:tabs>
      <w:jc w:val="center"/>
      <w:rPr>
        <w:rFonts w:ascii="Arial Narrow" w:hAnsi="Arial Narrow"/>
        <w:b/>
        <w:i/>
        <w:color w:val="0000FF"/>
        <w:sz w:val="20"/>
      </w:rPr>
    </w:pPr>
    <w:r>
      <w:rPr>
        <w:rFonts w:ascii="Arial Narrow" w:hAnsi="Arial Narrow"/>
        <w:b/>
        <w:i/>
        <w:color w:val="0000FF"/>
        <w:sz w:val="20"/>
      </w:rPr>
      <w:t>www.armada.mil.co</w:t>
    </w:r>
  </w:p>
  <w:p w14:paraId="54CCAC69" w14:textId="77777777" w:rsidR="00B375E8" w:rsidRDefault="00B375E8">
    <w:pPr>
      <w:pStyle w:val="Piedepgina"/>
      <w:jc w:val="center"/>
      <w:rPr>
        <w:rFonts w:ascii="Arial Narrow" w:hAnsi="Arial Narrow"/>
        <w:sz w:val="20"/>
      </w:rPr>
    </w:pPr>
    <w:r>
      <w:rPr>
        <w:rFonts w:ascii="Arial Narrow" w:hAnsi="Arial Narrow"/>
        <w:b/>
        <w:i/>
        <w:color w:val="0000FF"/>
        <w:sz w:val="20"/>
      </w:rPr>
      <w:t>“Línea anticorrupción Armada Nacional 01 8000 11 69 69 – 24 horas”</w:t>
    </w:r>
  </w:p>
  <w:p w14:paraId="4AFF21CB" w14:textId="77777777" w:rsidR="00B375E8" w:rsidRDefault="00B375E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F904E" w14:textId="277D7B17" w:rsidR="00B375E8" w:rsidRDefault="00B375E8" w:rsidP="003A6AB4">
    <w:pPr>
      <w:rPr>
        <w:rFonts w:cs="Arial"/>
        <w:sz w:val="12"/>
        <w:szCs w:val="12"/>
        <w:lang w:val="es-ES"/>
      </w:rPr>
    </w:pPr>
    <w:r w:rsidRPr="003A6AB4">
      <w:rPr>
        <w:rFonts w:ascii="Helvetica" w:hAnsi="Helvetica" w:cs="Helvetica"/>
        <w:sz w:val="12"/>
        <w:szCs w:val="12"/>
        <w:lang w:val="es-ES"/>
      </w:rPr>
      <w:t xml:space="preserve">                                                                       </w:t>
    </w:r>
    <w:r>
      <w:rPr>
        <w:rFonts w:ascii="Helvetica" w:hAnsi="Helvetica" w:cs="Helvetica"/>
        <w:sz w:val="12"/>
        <w:szCs w:val="12"/>
        <w:lang w:val="es-ES"/>
      </w:rPr>
      <w:t xml:space="preserve">                                                                      </w:t>
    </w:r>
    <w:r w:rsidRPr="003A6AB4">
      <w:rPr>
        <w:rFonts w:ascii="Helvetica" w:hAnsi="Helvetica" w:cs="Helvetica"/>
        <w:sz w:val="12"/>
        <w:szCs w:val="12"/>
        <w:lang w:val="es-ES"/>
      </w:rPr>
      <w:t xml:space="preserve">                                     </w:t>
    </w:r>
    <w:r>
      <w:rPr>
        <w:rFonts w:cs="Arial"/>
        <w:sz w:val="12"/>
        <w:szCs w:val="12"/>
        <w:lang w:val="es-ES"/>
      </w:rPr>
      <w:t>GEDOC-FT-012-AYGAR-V10</w:t>
    </w:r>
  </w:p>
  <w:p w14:paraId="4EDFE44A" w14:textId="77777777" w:rsidR="00B375E8" w:rsidRPr="003A6AB4" w:rsidRDefault="00B375E8" w:rsidP="003A6AB4">
    <w:pPr>
      <w:rPr>
        <w:rFonts w:cs="Arial"/>
        <w:color w:val="000000"/>
        <w:sz w:val="12"/>
      </w:rPr>
    </w:pPr>
    <w:r>
      <w:rPr>
        <w:noProof/>
        <w:color w:val="000000"/>
        <w:sz w:val="20"/>
        <w:lang w:val="es-419" w:eastAsia="es-419"/>
      </w:rPr>
      <w:drawing>
        <wp:anchor distT="0" distB="0" distL="114300" distR="114300" simplePos="0" relativeHeight="251661312" behindDoc="0" locked="0" layoutInCell="1" allowOverlap="1" wp14:anchorId="3F13CD09" wp14:editId="75ADB6BF">
          <wp:simplePos x="0" y="0"/>
          <wp:positionH relativeFrom="column">
            <wp:posOffset>3683264</wp:posOffset>
          </wp:positionH>
          <wp:positionV relativeFrom="paragraph">
            <wp:posOffset>-3175</wp:posOffset>
          </wp:positionV>
          <wp:extent cx="1226185" cy="539750"/>
          <wp:effectExtent l="0" t="0" r="0" b="0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805" t="48943" r="16830" b="27350"/>
                  <a:stretch>
                    <a:fillRect/>
                  </a:stretch>
                </pic:blipFill>
                <pic:spPr bwMode="auto">
                  <a:xfrm>
                    <a:off x="0" y="0"/>
                    <a:ext cx="1226185" cy="539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45D0B5" w14:textId="77777777" w:rsidR="00B375E8" w:rsidRPr="00C81B66" w:rsidRDefault="00B375E8" w:rsidP="003A6AB4">
    <w:pPr>
      <w:pStyle w:val="Prrafodelista"/>
      <w:ind w:left="0"/>
      <w:rPr>
        <w:rFonts w:cs="Arial"/>
        <w:color w:val="000000"/>
        <w:sz w:val="12"/>
        <w:szCs w:val="12"/>
      </w:rPr>
    </w:pPr>
    <w:r w:rsidRPr="00C81B66">
      <w:rPr>
        <w:rFonts w:cs="Arial"/>
        <w:color w:val="000000"/>
        <w:sz w:val="12"/>
        <w:szCs w:val="12"/>
      </w:rPr>
      <w:t>“Protegemos el azul de la Bandera”</w:t>
    </w:r>
  </w:p>
  <w:p w14:paraId="5764AA30" w14:textId="77777777" w:rsidR="00B375E8" w:rsidRPr="00F312EF" w:rsidRDefault="00B375E8" w:rsidP="003A6AB4">
    <w:pPr>
      <w:tabs>
        <w:tab w:val="left" w:pos="8740"/>
      </w:tabs>
      <w:rPr>
        <w:rFonts w:eastAsia="Calibri" w:cs="Arial"/>
        <w:color w:val="000000"/>
        <w:sz w:val="12"/>
        <w:szCs w:val="12"/>
      </w:rPr>
    </w:pPr>
    <w:r w:rsidRPr="00F312EF">
      <w:rPr>
        <w:rFonts w:cs="Arial"/>
        <w:color w:val="000000"/>
        <w:sz w:val="12"/>
        <w:szCs w:val="12"/>
      </w:rPr>
      <w:t>Línea anticorrupción Armada Nacional</w:t>
    </w:r>
    <w:r>
      <w:rPr>
        <w:rFonts w:eastAsia="Calibri" w:cs="Arial"/>
        <w:sz w:val="12"/>
        <w:szCs w:val="12"/>
        <w:lang w:eastAsia="ar-SA"/>
      </w:rPr>
      <w:t xml:space="preserve"> 01 8000 11 69 69 – 24 Horas</w:t>
    </w:r>
    <w:r>
      <w:rPr>
        <w:rFonts w:eastAsia="Calibri" w:cs="Arial"/>
        <w:sz w:val="12"/>
        <w:szCs w:val="12"/>
        <w:lang w:eastAsia="ar-SA"/>
      </w:rPr>
      <w:tab/>
      <w:t xml:space="preserve"> </w:t>
    </w:r>
  </w:p>
  <w:p w14:paraId="4BE1C5C9" w14:textId="355F3034" w:rsidR="00B375E8" w:rsidRPr="00F312EF" w:rsidRDefault="0003521F" w:rsidP="003A6AB4">
    <w:pPr>
      <w:rPr>
        <w:rFonts w:eastAsia="Calibri" w:cs="Arial"/>
        <w:sz w:val="12"/>
        <w:szCs w:val="12"/>
        <w:lang w:eastAsia="ar-SA"/>
      </w:rPr>
    </w:pPr>
    <w:r>
      <w:rPr>
        <w:rFonts w:eastAsia="Calibri" w:cs="Arial"/>
        <w:sz w:val="12"/>
        <w:szCs w:val="12"/>
        <w:lang w:eastAsia="ar-SA"/>
      </w:rPr>
      <w:t>Avenida El Bosque Isla Manzanillo Escuela Naval de Cadetes “Almirante Padilla”</w:t>
    </w:r>
  </w:p>
  <w:p w14:paraId="1623C78E" w14:textId="31E90D92" w:rsidR="00B375E8" w:rsidRPr="00C81B66" w:rsidRDefault="00B375E8" w:rsidP="0003521F">
    <w:pPr>
      <w:rPr>
        <w:sz w:val="8"/>
        <w:szCs w:val="6"/>
        <w:lang w:val="es-ES"/>
      </w:rPr>
    </w:pPr>
    <w:hyperlink r:id="rId2" w:history="1">
      <w:r w:rsidRPr="00F312EF">
        <w:rPr>
          <w:rStyle w:val="Hipervnculo"/>
          <w:rFonts w:cs="Arial"/>
          <w:sz w:val="12"/>
          <w:szCs w:val="12"/>
        </w:rPr>
        <w:t>www.armada.mil.co</w:t>
      </w:r>
    </w:hyperlink>
    <w:r w:rsidRPr="00F312EF">
      <w:rPr>
        <w:rFonts w:cs="Arial"/>
        <w:color w:val="0000FF"/>
        <w:sz w:val="12"/>
        <w:szCs w:val="12"/>
      </w:rPr>
      <w:t xml:space="preserve"> </w:t>
    </w:r>
    <w:r>
      <w:rPr>
        <w:rFonts w:cs="Arial"/>
        <w:color w:val="0000FF"/>
        <w:sz w:val="12"/>
        <w:szCs w:val="12"/>
      </w:rPr>
      <w:t>-</w:t>
    </w:r>
    <w:r w:rsidRPr="00F312EF">
      <w:rPr>
        <w:rFonts w:eastAsia="Calibri" w:cs="Arial"/>
        <w:noProof/>
        <w:sz w:val="12"/>
        <w:szCs w:val="12"/>
        <w:lang w:eastAsia="en-US"/>
      </w:rPr>
      <w:t xml:space="preserve"> </w:t>
    </w:r>
    <w:r w:rsidR="0003521F">
      <w:rPr>
        <w:rFonts w:cs="Arial"/>
        <w:color w:val="0000FF"/>
        <w:sz w:val="12"/>
        <w:szCs w:val="12"/>
        <w:u w:val="single"/>
      </w:rPr>
      <w:t>dfin</w:t>
    </w:r>
    <w:r w:rsidRPr="00F312EF">
      <w:rPr>
        <w:rFonts w:cs="Arial"/>
        <w:color w:val="0000FF"/>
        <w:sz w:val="12"/>
        <w:szCs w:val="12"/>
        <w:u w:val="single"/>
      </w:rPr>
      <w:t>@</w:t>
    </w:r>
    <w:r w:rsidR="0003521F">
      <w:rPr>
        <w:rFonts w:cs="Arial"/>
        <w:color w:val="0000FF"/>
        <w:sz w:val="12"/>
        <w:szCs w:val="12"/>
        <w:u w:val="single"/>
      </w:rPr>
      <w:t>enap.edu.co</w:t>
    </w:r>
  </w:p>
  <w:p w14:paraId="75AB61B5" w14:textId="77777777" w:rsidR="00B375E8" w:rsidRPr="00D930C0" w:rsidRDefault="00B375E8" w:rsidP="00C81B66">
    <w:pPr>
      <w:pStyle w:val="Piedepgina"/>
      <w:rPr>
        <w:sz w:val="8"/>
        <w:szCs w:val="8"/>
        <w:lang w:val="es-ES"/>
      </w:rPr>
    </w:pPr>
    <w:r>
      <w:rPr>
        <w:sz w:val="8"/>
        <w:szCs w:val="8"/>
        <w:lang w:val="es-ES"/>
      </w:rPr>
      <w:tab/>
      <w:t xml:space="preserve">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EA72E9" w14:textId="77777777" w:rsidR="00B375E8" w:rsidRDefault="00B375E8" w:rsidP="003A6AB4">
    <w:pPr>
      <w:rPr>
        <w:rFonts w:ascii="Helvetica" w:hAnsi="Helvetica" w:cs="Helvetica"/>
        <w:sz w:val="12"/>
        <w:szCs w:val="12"/>
        <w:lang w:val="es-ES"/>
      </w:rPr>
    </w:pPr>
  </w:p>
  <w:p w14:paraId="56474855" w14:textId="77777777" w:rsidR="00B375E8" w:rsidRDefault="00B375E8" w:rsidP="003A6AB4">
    <w:pPr>
      <w:rPr>
        <w:rFonts w:cs="Arial"/>
        <w:sz w:val="12"/>
        <w:szCs w:val="12"/>
        <w:lang w:val="es-ES"/>
      </w:rPr>
    </w:pPr>
    <w:r w:rsidRPr="003A6AB4">
      <w:rPr>
        <w:rFonts w:ascii="Helvetica" w:hAnsi="Helvetica" w:cs="Helvetica"/>
        <w:sz w:val="12"/>
        <w:szCs w:val="12"/>
        <w:lang w:val="es-ES"/>
      </w:rPr>
      <w:t xml:space="preserve">                                                                        </w:t>
    </w:r>
    <w:r>
      <w:rPr>
        <w:rFonts w:ascii="Helvetica" w:hAnsi="Helvetica" w:cs="Helvetica"/>
        <w:sz w:val="12"/>
        <w:szCs w:val="12"/>
        <w:lang w:val="es-ES"/>
      </w:rPr>
      <w:t xml:space="preserve">                                                                      </w:t>
    </w:r>
    <w:r w:rsidRPr="003A6AB4">
      <w:rPr>
        <w:rFonts w:ascii="Helvetica" w:hAnsi="Helvetica" w:cs="Helvetica"/>
        <w:sz w:val="12"/>
        <w:szCs w:val="12"/>
        <w:lang w:val="es-ES"/>
      </w:rPr>
      <w:t xml:space="preserve">                                     </w:t>
    </w:r>
    <w:r w:rsidRPr="003A6AB4">
      <w:rPr>
        <w:rFonts w:cs="Arial"/>
        <w:sz w:val="12"/>
        <w:szCs w:val="12"/>
        <w:lang w:val="es-ES"/>
      </w:rPr>
      <w:t>GEDOC-FT-0</w:t>
    </w:r>
    <w:r>
      <w:rPr>
        <w:rFonts w:cs="Arial"/>
        <w:sz w:val="12"/>
        <w:szCs w:val="12"/>
        <w:lang w:val="es-ES"/>
      </w:rPr>
      <w:t>12</w:t>
    </w:r>
    <w:r w:rsidRPr="003A6AB4">
      <w:rPr>
        <w:rFonts w:cs="Arial"/>
        <w:sz w:val="12"/>
        <w:szCs w:val="12"/>
        <w:lang w:val="es-ES"/>
      </w:rPr>
      <w:t>-AYGAR-V</w:t>
    </w:r>
    <w:r>
      <w:rPr>
        <w:rFonts w:cs="Arial"/>
        <w:sz w:val="12"/>
        <w:szCs w:val="12"/>
        <w:lang w:val="es-ES"/>
      </w:rPr>
      <w:t>1</w:t>
    </w:r>
    <w:r w:rsidRPr="003A6AB4">
      <w:rPr>
        <w:rFonts w:cs="Arial"/>
        <w:sz w:val="12"/>
        <w:szCs w:val="12"/>
        <w:lang w:val="es-ES"/>
      </w:rPr>
      <w:t>0</w:t>
    </w:r>
  </w:p>
  <w:p w14:paraId="07AED01B" w14:textId="77777777" w:rsidR="00B375E8" w:rsidRPr="003A6AB4" w:rsidRDefault="00B375E8" w:rsidP="003A6AB4">
    <w:pPr>
      <w:rPr>
        <w:rFonts w:cs="Arial"/>
        <w:color w:val="000000"/>
        <w:sz w:val="12"/>
      </w:rPr>
    </w:pPr>
    <w:r>
      <w:rPr>
        <w:noProof/>
        <w:color w:val="000000"/>
        <w:sz w:val="20"/>
        <w:lang w:val="es-419" w:eastAsia="es-419"/>
      </w:rPr>
      <w:drawing>
        <wp:anchor distT="0" distB="0" distL="114300" distR="114300" simplePos="0" relativeHeight="251659264" behindDoc="0" locked="0" layoutInCell="1" allowOverlap="1" wp14:anchorId="506FF4F0" wp14:editId="72148BF4">
          <wp:simplePos x="0" y="0"/>
          <wp:positionH relativeFrom="column">
            <wp:posOffset>3683264</wp:posOffset>
          </wp:positionH>
          <wp:positionV relativeFrom="paragraph">
            <wp:posOffset>-3175</wp:posOffset>
          </wp:positionV>
          <wp:extent cx="1226185" cy="539750"/>
          <wp:effectExtent l="0" t="0" r="0" b="0"/>
          <wp:wrapNone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805" t="48943" r="16830" b="27350"/>
                  <a:stretch>
                    <a:fillRect/>
                  </a:stretch>
                </pic:blipFill>
                <pic:spPr bwMode="auto">
                  <a:xfrm>
                    <a:off x="0" y="0"/>
                    <a:ext cx="1226185" cy="539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8724C83" w14:textId="77777777" w:rsidR="00B375E8" w:rsidRPr="00C81B66" w:rsidRDefault="00B375E8" w:rsidP="003A6AB4">
    <w:pPr>
      <w:pStyle w:val="Prrafodelista"/>
      <w:ind w:left="0"/>
      <w:rPr>
        <w:rFonts w:cs="Arial"/>
        <w:color w:val="000000"/>
        <w:sz w:val="12"/>
        <w:szCs w:val="12"/>
      </w:rPr>
    </w:pPr>
    <w:r w:rsidRPr="00C81B66">
      <w:rPr>
        <w:rFonts w:cs="Arial"/>
        <w:color w:val="000000"/>
        <w:sz w:val="12"/>
        <w:szCs w:val="12"/>
      </w:rPr>
      <w:t>“Protegemos el azul de la Bandera”</w:t>
    </w:r>
  </w:p>
  <w:p w14:paraId="33EE19FA" w14:textId="77777777" w:rsidR="00B375E8" w:rsidRDefault="00B375E8" w:rsidP="00FA2DF6">
    <w:pPr>
      <w:tabs>
        <w:tab w:val="left" w:pos="8740"/>
      </w:tabs>
      <w:rPr>
        <w:rFonts w:eastAsia="Calibri" w:cs="Arial"/>
        <w:sz w:val="12"/>
        <w:szCs w:val="12"/>
        <w:lang w:eastAsia="ar-SA"/>
      </w:rPr>
    </w:pPr>
    <w:r w:rsidRPr="00F312EF">
      <w:rPr>
        <w:rFonts w:cs="Arial"/>
        <w:color w:val="000000"/>
        <w:sz w:val="12"/>
        <w:szCs w:val="12"/>
      </w:rPr>
      <w:t>Línea anticorrupción Armada Nacional</w:t>
    </w:r>
    <w:r>
      <w:rPr>
        <w:rFonts w:eastAsia="Calibri" w:cs="Arial"/>
        <w:sz w:val="12"/>
        <w:szCs w:val="12"/>
        <w:lang w:eastAsia="ar-SA"/>
      </w:rPr>
      <w:t xml:space="preserve"> 01 8000 11 69 69 – 24 Horas</w:t>
    </w:r>
  </w:p>
  <w:p w14:paraId="43DCDE93" w14:textId="77777777" w:rsidR="0003521F" w:rsidRPr="00F312EF" w:rsidRDefault="0003521F" w:rsidP="0003521F">
    <w:pPr>
      <w:rPr>
        <w:rFonts w:eastAsia="Calibri" w:cs="Arial"/>
        <w:sz w:val="12"/>
        <w:szCs w:val="12"/>
        <w:lang w:eastAsia="ar-SA"/>
      </w:rPr>
    </w:pPr>
    <w:r>
      <w:rPr>
        <w:rFonts w:eastAsia="Calibri" w:cs="Arial"/>
        <w:sz w:val="12"/>
        <w:szCs w:val="12"/>
        <w:lang w:eastAsia="ar-SA"/>
      </w:rPr>
      <w:t>Avenida El Bosque Isla Manzanillo Escuela Naval de Cadetes “Almirante Padilla”</w:t>
    </w:r>
  </w:p>
  <w:p w14:paraId="297D3886" w14:textId="44191D41" w:rsidR="00B375E8" w:rsidRPr="0003521F" w:rsidRDefault="0003521F" w:rsidP="003A6AB4">
    <w:pPr>
      <w:rPr>
        <w:sz w:val="8"/>
        <w:szCs w:val="6"/>
      </w:rPr>
    </w:pPr>
    <w:hyperlink r:id="rId2" w:history="1">
      <w:r w:rsidRPr="00F312EF">
        <w:rPr>
          <w:rStyle w:val="Hipervnculo"/>
          <w:rFonts w:cs="Arial"/>
          <w:sz w:val="12"/>
          <w:szCs w:val="12"/>
        </w:rPr>
        <w:t>www.armada.mil.co</w:t>
      </w:r>
    </w:hyperlink>
    <w:r w:rsidRPr="00F312EF">
      <w:rPr>
        <w:rFonts w:cs="Arial"/>
        <w:color w:val="0000FF"/>
        <w:sz w:val="12"/>
        <w:szCs w:val="12"/>
      </w:rPr>
      <w:t xml:space="preserve"> </w:t>
    </w:r>
    <w:r>
      <w:rPr>
        <w:rFonts w:cs="Arial"/>
        <w:color w:val="0000FF"/>
        <w:sz w:val="12"/>
        <w:szCs w:val="12"/>
      </w:rPr>
      <w:t>-</w:t>
    </w:r>
    <w:r w:rsidRPr="00F312EF">
      <w:rPr>
        <w:rFonts w:eastAsia="Calibri" w:cs="Arial"/>
        <w:noProof/>
        <w:sz w:val="12"/>
        <w:szCs w:val="12"/>
        <w:lang w:eastAsia="en-US"/>
      </w:rPr>
      <w:t xml:space="preserve"> </w:t>
    </w:r>
    <w:r>
      <w:rPr>
        <w:rFonts w:cs="Arial"/>
        <w:color w:val="0000FF"/>
        <w:sz w:val="12"/>
        <w:szCs w:val="12"/>
        <w:u w:val="single"/>
      </w:rPr>
      <w:t>dfin</w:t>
    </w:r>
    <w:r w:rsidRPr="00F312EF">
      <w:rPr>
        <w:rFonts w:cs="Arial"/>
        <w:color w:val="0000FF"/>
        <w:sz w:val="12"/>
        <w:szCs w:val="12"/>
        <w:u w:val="single"/>
      </w:rPr>
      <w:t>@</w:t>
    </w:r>
    <w:r>
      <w:rPr>
        <w:rFonts w:cs="Arial"/>
        <w:color w:val="0000FF"/>
        <w:sz w:val="12"/>
        <w:szCs w:val="12"/>
        <w:u w:val="single"/>
      </w:rPr>
      <w:t>enap.edu.co</w:t>
    </w:r>
  </w:p>
  <w:p w14:paraId="43EE47A5" w14:textId="77777777" w:rsidR="00B375E8" w:rsidRPr="00C81B66" w:rsidRDefault="00B375E8" w:rsidP="003A6AB4">
    <w:pPr>
      <w:pStyle w:val="Piedepgina"/>
      <w:rPr>
        <w:sz w:val="6"/>
        <w:szCs w:val="6"/>
        <w:lang w:val="es-ES"/>
      </w:rPr>
    </w:pPr>
  </w:p>
  <w:p w14:paraId="273F4C0D" w14:textId="77777777" w:rsidR="00B375E8" w:rsidRDefault="00B375E8" w:rsidP="00C81B66">
    <w:pPr>
      <w:rPr>
        <w:sz w:val="8"/>
        <w:szCs w:val="8"/>
        <w:lang w:val="es-ES"/>
      </w:rPr>
    </w:pPr>
    <w:r>
      <w:rPr>
        <w:sz w:val="8"/>
        <w:szCs w:val="8"/>
        <w:lang w:val="es-ES"/>
      </w:rPr>
      <w:t xml:space="preserve">                                                                                                                                                                                  </w:t>
    </w:r>
  </w:p>
  <w:p w14:paraId="425550A9" w14:textId="77777777" w:rsidR="00B375E8" w:rsidRPr="00D930C0" w:rsidRDefault="00B375E8" w:rsidP="00F22FAD">
    <w:pPr>
      <w:rPr>
        <w:rFonts w:cs="Arial"/>
        <w:sz w:val="8"/>
        <w:szCs w:val="8"/>
        <w:lang w:val="es-ES"/>
      </w:rPr>
    </w:pPr>
    <w:r>
      <w:rPr>
        <w:sz w:val="8"/>
        <w:szCs w:val="8"/>
        <w:lang w:val="es-ES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RPr="00C81B66">
      <w:rPr>
        <w:rFonts w:ascii="Helvetica" w:hAnsi="Helvetica" w:cs="Helvetica"/>
        <w:sz w:val="8"/>
        <w:szCs w:val="8"/>
        <w:lang w:val="es-ES"/>
      </w:rPr>
      <w:t xml:space="preserve"> </w:t>
    </w:r>
    <w:r>
      <w:rPr>
        <w:rFonts w:ascii="Helvetica" w:hAnsi="Helvetica" w:cs="Helvetica"/>
        <w:sz w:val="8"/>
        <w:szCs w:val="8"/>
        <w:lang w:val="es-ES"/>
      </w:rPr>
      <w:t xml:space="preserve">  </w:t>
    </w:r>
    <w:r w:rsidRPr="00C81B66">
      <w:rPr>
        <w:rFonts w:ascii="Helvetica" w:hAnsi="Helvetica" w:cs="Helvetica"/>
        <w:sz w:val="8"/>
        <w:szCs w:val="8"/>
        <w:lang w:val="es-ES"/>
      </w:rPr>
      <w:t xml:space="preserve">                                                                                                                                                                </w:t>
    </w:r>
    <w:r>
      <w:rPr>
        <w:rFonts w:ascii="Helvetica" w:hAnsi="Helvetica" w:cs="Helvetica"/>
        <w:sz w:val="8"/>
        <w:szCs w:val="8"/>
        <w:lang w:val="es-ES"/>
      </w:rPr>
      <w:t xml:space="preserve">                                                                                               </w:t>
    </w:r>
    <w:r w:rsidRPr="00C81B66">
      <w:rPr>
        <w:rFonts w:ascii="Helvetica" w:hAnsi="Helvetica" w:cs="Helvetica"/>
        <w:sz w:val="8"/>
        <w:szCs w:val="8"/>
        <w:lang w:val="es-ES"/>
      </w:rPr>
      <w:t xml:space="preserve">                </w:t>
    </w:r>
    <w:r>
      <w:rPr>
        <w:rFonts w:ascii="Helvetica" w:hAnsi="Helvetica" w:cs="Helvetica"/>
        <w:sz w:val="8"/>
        <w:szCs w:val="8"/>
        <w:lang w:val="es-ES"/>
      </w:rPr>
      <w:t xml:space="preserve">               </w:t>
    </w:r>
    <w:r>
      <w:rPr>
        <w:rFonts w:cs="Arial"/>
        <w:sz w:val="8"/>
        <w:szCs w:val="8"/>
        <w:lang w:val="es-ES"/>
      </w:rPr>
      <w:t xml:space="preserve">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68B513" w14:textId="77777777" w:rsidR="00C42167" w:rsidRDefault="00C42167">
      <w:r>
        <w:separator/>
      </w:r>
    </w:p>
  </w:footnote>
  <w:footnote w:type="continuationSeparator" w:id="0">
    <w:p w14:paraId="43433E2F" w14:textId="77777777" w:rsidR="00C42167" w:rsidRDefault="00C421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C8F463" w14:textId="77777777" w:rsidR="00B375E8" w:rsidRDefault="00B375E8">
    <w:pPr>
      <w:pStyle w:val="Encabezado"/>
      <w:framePr w:wrap="around" w:vAnchor="text" w:hAnchor="margin" w:xAlign="right" w:y="1"/>
      <w:rPr>
        <w:rStyle w:val="Nmerodepgina"/>
      </w:rPr>
    </w:pPr>
  </w:p>
  <w:p w14:paraId="335440A0" w14:textId="77777777" w:rsidR="00B375E8" w:rsidRDefault="00B375E8">
    <w:pPr>
      <w:pStyle w:val="Encabezado"/>
      <w:framePr w:wrap="around" w:vAnchor="text" w:hAnchor="margin" w:xAlign="right" w:y="1"/>
      <w:rPr>
        <w:rStyle w:val="Nmerodepgina"/>
      </w:rPr>
    </w:pPr>
  </w:p>
  <w:p w14:paraId="423FF89E" w14:textId="77777777" w:rsidR="00B375E8" w:rsidRDefault="00B375E8">
    <w:pPr>
      <w:pStyle w:val="Ttulo1"/>
      <w:tabs>
        <w:tab w:val="clear" w:pos="248"/>
        <w:tab w:val="clear" w:pos="968"/>
        <w:tab w:val="clear" w:pos="1688"/>
        <w:tab w:val="clear" w:pos="2408"/>
        <w:tab w:val="clear" w:pos="3128"/>
        <w:tab w:val="clear" w:pos="3848"/>
        <w:tab w:val="clear" w:pos="4568"/>
        <w:tab w:val="clear" w:pos="5288"/>
        <w:tab w:val="clear" w:pos="6008"/>
        <w:tab w:val="clear" w:pos="6728"/>
        <w:tab w:val="clear" w:pos="7448"/>
        <w:tab w:val="clear" w:pos="8168"/>
      </w:tabs>
      <w:jc w:val="center"/>
      <w:rPr>
        <w:rFonts w:ascii="Bookman Old Style" w:hAnsi="Bookman Old Style"/>
        <w:i/>
        <w:color w:val="0000FF"/>
        <w:sz w:val="22"/>
      </w:rPr>
    </w:pPr>
    <w:r>
      <w:rPr>
        <w:rFonts w:ascii="Bookman Old Style" w:hAnsi="Bookman Old Style"/>
        <w:i/>
        <w:color w:val="0000FF"/>
        <w:sz w:val="22"/>
      </w:rPr>
      <w:t>FUERZAS MILITARES DE COLOMBIA</w:t>
    </w:r>
  </w:p>
  <w:p w14:paraId="2B318B9C" w14:textId="77777777" w:rsidR="00B375E8" w:rsidRDefault="00B375E8">
    <w:pPr>
      <w:framePr w:h="815" w:hRule="exact" w:hSpace="180" w:wrap="auto" w:vAnchor="text" w:hAnchor="page" w:x="6022" w:y="207"/>
      <w:rPr>
        <w:b/>
        <w:bCs/>
        <w:i/>
        <w:iCs/>
        <w:sz w:val="17"/>
        <w:szCs w:val="17"/>
        <w:lang w:val="es-ES_tradnl"/>
      </w:rPr>
    </w:pPr>
    <w:r>
      <w:rPr>
        <w:b/>
        <w:bCs/>
        <w:i/>
        <w:iCs/>
        <w:sz w:val="17"/>
        <w:szCs w:val="17"/>
        <w:lang w:val="es-ES_tradnl"/>
      </w:rPr>
      <w:object w:dxaOrig="540" w:dyaOrig="705" w14:anchorId="2E20D5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7pt;height:35.25pt" fillcolor="window">
          <v:imagedata r:id="rId1" o:title=""/>
        </v:shape>
        <o:OLEObject Type="Embed" ProgID="Word.Picture.8" ShapeID="_x0000_i1025" DrawAspect="Content" ObjectID="_1665576333" r:id="rId2"/>
      </w:object>
    </w:r>
  </w:p>
  <w:p w14:paraId="26C59AB8" w14:textId="77777777" w:rsidR="00B375E8" w:rsidRDefault="00B375E8">
    <w:pPr>
      <w:widowControl w:val="0"/>
      <w:rPr>
        <w:rFonts w:ascii="Bookman Old Style" w:hAnsi="Bookman Old Style"/>
        <w:i/>
        <w:spacing w:val="40"/>
        <w:kern w:val="24"/>
        <w:position w:val="-6"/>
        <w:sz w:val="22"/>
      </w:rPr>
    </w:pPr>
    <w:r>
      <w:rPr>
        <w:noProof/>
        <w:lang w:val="es-419" w:eastAsia="es-419"/>
      </w:rPr>
      <w:drawing>
        <wp:inline distT="0" distB="0" distL="0" distR="0" wp14:anchorId="3CB43D8D" wp14:editId="69AA2329">
          <wp:extent cx="889635" cy="873125"/>
          <wp:effectExtent l="0" t="0" r="5715" b="3175"/>
          <wp:docPr id="37" name="Imagen 3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635" cy="873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5CD3D6B" w14:textId="77777777" w:rsidR="00B375E8" w:rsidRDefault="00B375E8">
    <w:pPr>
      <w:pStyle w:val="Encabezado"/>
      <w:tabs>
        <w:tab w:val="clear" w:pos="4153"/>
      </w:tabs>
      <w:jc w:val="center"/>
      <w:rPr>
        <w:rFonts w:ascii="Bookman Old Style" w:hAnsi="Bookman Old Style"/>
        <w:b/>
        <w:i/>
        <w:color w:val="0000FF"/>
        <w:spacing w:val="40"/>
        <w:kern w:val="24"/>
        <w:position w:val="-6"/>
        <w:sz w:val="22"/>
      </w:rPr>
    </w:pPr>
    <w:proofErr w:type="gramStart"/>
    <w:r>
      <w:rPr>
        <w:rFonts w:ascii="Bookman Old Style" w:hAnsi="Bookman Old Style"/>
        <w:b/>
        <w:i/>
        <w:color w:val="0000FF"/>
        <w:spacing w:val="40"/>
        <w:kern w:val="24"/>
        <w:position w:val="-6"/>
        <w:sz w:val="22"/>
      </w:rPr>
      <w:t>ARMADA  NACIONAL</w:t>
    </w:r>
    <w:proofErr w:type="gramEnd"/>
  </w:p>
  <w:p w14:paraId="2DB9EAAB" w14:textId="77777777" w:rsidR="00B375E8" w:rsidRDefault="00B375E8">
    <w:pPr>
      <w:pStyle w:val="Encabezado"/>
      <w:tabs>
        <w:tab w:val="clear" w:pos="4153"/>
      </w:tabs>
      <w:jc w:val="center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36637131"/>
      <w:docPartObj>
        <w:docPartGallery w:val="Page Numbers (Top of Page)"/>
        <w:docPartUnique/>
      </w:docPartObj>
    </w:sdtPr>
    <w:sdtEndPr>
      <w:rPr>
        <w:sz w:val="16"/>
        <w:szCs w:val="16"/>
      </w:rPr>
    </w:sdtEndPr>
    <w:sdtContent>
      <w:p w14:paraId="6B0AB2FD" w14:textId="3B0BBF1D" w:rsidR="00B375E8" w:rsidRDefault="00B375E8" w:rsidP="00F22FAD">
        <w:pPr>
          <w:jc w:val="both"/>
          <w:rPr>
            <w:sz w:val="16"/>
            <w:szCs w:val="16"/>
          </w:rPr>
        </w:pPr>
        <w:r w:rsidRPr="00F22FAD">
          <w:rPr>
            <w:rFonts w:eastAsia="Calibri"/>
            <w:sz w:val="16"/>
            <w:szCs w:val="16"/>
            <w:lang w:val="es-MX"/>
          </w:rPr>
          <w:t>ANEXO “</w:t>
        </w:r>
        <w:r>
          <w:rPr>
            <w:rFonts w:eastAsia="Calibri"/>
            <w:sz w:val="16"/>
            <w:szCs w:val="16"/>
            <w:lang w:val="es-MX"/>
          </w:rPr>
          <w:t>F</w:t>
        </w:r>
        <w:r w:rsidRPr="00F22FAD">
          <w:rPr>
            <w:rFonts w:eastAsia="Calibri"/>
            <w:sz w:val="16"/>
            <w:szCs w:val="16"/>
            <w:lang w:val="es-MX"/>
          </w:rPr>
          <w:t>” DEL</w:t>
        </w:r>
        <w:r>
          <w:t xml:space="preserve"> </w:t>
        </w:r>
        <w:r w:rsidRPr="00C81B66">
          <w:rPr>
            <w:rFonts w:eastAsia="Calibri"/>
            <w:sz w:val="16"/>
            <w:szCs w:val="16"/>
            <w:lang w:val="es-MX"/>
          </w:rPr>
          <w:t>ACTA</w:t>
        </w:r>
        <w:r>
          <w:rPr>
            <w:rFonts w:eastAsia="Calibri"/>
            <w:sz w:val="16"/>
            <w:szCs w:val="16"/>
            <w:lang w:val="es-MX"/>
          </w:rPr>
          <w:t xml:space="preserve"> ENTREGA DE CARGO</w:t>
        </w:r>
        <w:r w:rsidRPr="00C81B66">
          <w:rPr>
            <w:rFonts w:eastAsia="Calibri"/>
            <w:sz w:val="16"/>
            <w:szCs w:val="16"/>
            <w:lang w:val="es-MX"/>
          </w:rPr>
          <w:t xml:space="preserve"> No.</w:t>
        </w:r>
        <w:r>
          <w:rPr>
            <w:rFonts w:eastAsia="Calibri"/>
            <w:sz w:val="16"/>
            <w:szCs w:val="16"/>
            <w:lang w:val="es-MX"/>
          </w:rPr>
          <w:t xml:space="preserve">                    /</w:t>
        </w:r>
        <w:r w:rsidRPr="001F72E9">
          <w:rPr>
            <w:rFonts w:cs="Arial"/>
            <w:sz w:val="16"/>
            <w:szCs w:val="16"/>
            <w:lang w:val="es-ES"/>
          </w:rPr>
          <w:t>MDN–COGFM–COARC–SECAR-CA FRANCISCO HERNANDO CUBIDES</w:t>
        </w:r>
        <w:r>
          <w:rPr>
            <w:rFonts w:cs="Arial"/>
            <w:sz w:val="16"/>
            <w:szCs w:val="16"/>
            <w:lang w:val="es-ES"/>
          </w:rPr>
          <w:t xml:space="preserve"> </w:t>
        </w:r>
        <w:r w:rsidRPr="001F72E9">
          <w:rPr>
            <w:rFonts w:cs="Arial"/>
            <w:sz w:val="16"/>
            <w:szCs w:val="16"/>
            <w:lang w:val="es-ES"/>
          </w:rPr>
          <w:t>GRANADOS-JINEN-DENAP-SUDEN-COENA</w:t>
        </w:r>
        <w:r w:rsidRPr="001F72E9">
          <w:rPr>
            <w:rFonts w:eastAsia="Calibri"/>
            <w:sz w:val="16"/>
            <w:szCs w:val="16"/>
            <w:lang w:val="es-MX"/>
          </w:rPr>
          <w:t>-2.21</w:t>
        </w:r>
        <w:r w:rsidRPr="001F72E9">
          <w:rPr>
            <w:rFonts w:eastAsia="Calibri" w:cs="Arial"/>
            <w:sz w:val="16"/>
            <w:szCs w:val="16"/>
          </w:rPr>
          <w:t xml:space="preserve">                                                                                      </w:t>
        </w:r>
        <w:r w:rsidRPr="00C81B66">
          <w:rPr>
            <w:sz w:val="16"/>
            <w:szCs w:val="16"/>
            <w:lang w:val="es-ES"/>
          </w:rPr>
          <w:t xml:space="preserve">Pág. </w:t>
        </w:r>
        <w:r w:rsidRPr="00C81B66">
          <w:rPr>
            <w:b/>
            <w:bCs/>
            <w:sz w:val="16"/>
            <w:szCs w:val="16"/>
          </w:rPr>
          <w:fldChar w:fldCharType="begin"/>
        </w:r>
        <w:r w:rsidRPr="00C81B66">
          <w:rPr>
            <w:b/>
            <w:bCs/>
            <w:sz w:val="16"/>
            <w:szCs w:val="16"/>
          </w:rPr>
          <w:instrText>PAGE</w:instrText>
        </w:r>
        <w:r w:rsidRPr="00C81B66">
          <w:rPr>
            <w:b/>
            <w:bCs/>
            <w:sz w:val="16"/>
            <w:szCs w:val="16"/>
          </w:rPr>
          <w:fldChar w:fldCharType="separate"/>
        </w:r>
        <w:r w:rsidR="0003521F">
          <w:rPr>
            <w:b/>
            <w:bCs/>
            <w:noProof/>
            <w:sz w:val="16"/>
            <w:szCs w:val="16"/>
          </w:rPr>
          <w:t>2</w:t>
        </w:r>
        <w:r w:rsidRPr="00C81B66">
          <w:rPr>
            <w:b/>
            <w:bCs/>
            <w:sz w:val="16"/>
            <w:szCs w:val="16"/>
          </w:rPr>
          <w:fldChar w:fldCharType="end"/>
        </w:r>
        <w:r w:rsidRPr="00C81B66">
          <w:rPr>
            <w:sz w:val="16"/>
            <w:szCs w:val="16"/>
            <w:lang w:val="es-ES"/>
          </w:rPr>
          <w:t xml:space="preserve"> de </w:t>
        </w:r>
        <w:r w:rsidRPr="00C81B66">
          <w:rPr>
            <w:b/>
            <w:bCs/>
            <w:sz w:val="16"/>
            <w:szCs w:val="16"/>
          </w:rPr>
          <w:fldChar w:fldCharType="begin"/>
        </w:r>
        <w:r w:rsidRPr="00C81B66">
          <w:rPr>
            <w:b/>
            <w:bCs/>
            <w:sz w:val="16"/>
            <w:szCs w:val="16"/>
          </w:rPr>
          <w:instrText>NUMPAGES</w:instrText>
        </w:r>
        <w:r w:rsidRPr="00C81B66">
          <w:rPr>
            <w:b/>
            <w:bCs/>
            <w:sz w:val="16"/>
            <w:szCs w:val="16"/>
          </w:rPr>
          <w:fldChar w:fldCharType="separate"/>
        </w:r>
        <w:r w:rsidR="0003521F">
          <w:rPr>
            <w:b/>
            <w:bCs/>
            <w:noProof/>
            <w:sz w:val="16"/>
            <w:szCs w:val="16"/>
          </w:rPr>
          <w:t>11</w:t>
        </w:r>
        <w:r w:rsidRPr="00C81B66">
          <w:rPr>
            <w:b/>
            <w:bCs/>
            <w:sz w:val="16"/>
            <w:szCs w:val="16"/>
          </w:rPr>
          <w:fldChar w:fldCharType="end"/>
        </w:r>
      </w:p>
    </w:sdtContent>
  </w:sdt>
  <w:p w14:paraId="14817CBD" w14:textId="77777777" w:rsidR="00B375E8" w:rsidRPr="003E2F8D" w:rsidRDefault="00B375E8" w:rsidP="003E2F8D">
    <w:pPr>
      <w:pStyle w:val="Encabezado"/>
      <w:rPr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77012B" w14:textId="77777777" w:rsidR="00B375E8" w:rsidRPr="00E12A33" w:rsidRDefault="00B375E8" w:rsidP="00E12A33">
    <w:pPr>
      <w:jc w:val="center"/>
      <w:rPr>
        <w:rFonts w:cs="Arial"/>
        <w:sz w:val="20"/>
      </w:rPr>
    </w:pPr>
  </w:p>
  <w:tbl>
    <w:tblPr>
      <w:tblpPr w:leftFromText="141" w:rightFromText="141" w:vertAnchor="text" w:horzAnchor="margin" w:tblpXSpec="center" w:tblpY="56"/>
      <w:tblW w:w="920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9209"/>
    </w:tblGrid>
    <w:tr w:rsidR="00B375E8" w:rsidRPr="00F76CDA" w14:paraId="6075CACF" w14:textId="77777777" w:rsidTr="007877DB">
      <w:trPr>
        <w:trHeight w:val="988"/>
      </w:trPr>
      <w:tc>
        <w:tcPr>
          <w:tcW w:w="9209" w:type="dxa"/>
          <w:vAlign w:val="center"/>
        </w:tcPr>
        <w:p w14:paraId="3174949B" w14:textId="77777777" w:rsidR="00B375E8" w:rsidRPr="00654F67" w:rsidRDefault="00B375E8" w:rsidP="002948EC">
          <w:pPr>
            <w:tabs>
              <w:tab w:val="left" w:pos="5775"/>
            </w:tabs>
            <w:jc w:val="center"/>
            <w:rPr>
              <w:rFonts w:eastAsia="Calibri"/>
              <w:sz w:val="20"/>
              <w:lang w:val="es-MX"/>
            </w:rPr>
          </w:pPr>
          <w:r w:rsidRPr="001C36A7">
            <w:rPr>
              <w:noProof/>
              <w:lang w:val="es-419" w:eastAsia="es-419"/>
            </w:rPr>
            <w:drawing>
              <wp:inline distT="0" distB="0" distL="0" distR="0" wp14:anchorId="2448AD7B" wp14:editId="13341756">
                <wp:extent cx="5612130" cy="571500"/>
                <wp:effectExtent l="0" t="0" r="7620" b="0"/>
                <wp:docPr id="2" name="Imagen 2" descr="D:\alba.pedraza\Desktop\LOGOXXXX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alba.pedraza\Desktop\LOGOXXXXX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1213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75E8" w:rsidRPr="00F76CDA" w14:paraId="6853B02B" w14:textId="77777777" w:rsidTr="007877DB">
      <w:trPr>
        <w:trHeight w:val="414"/>
      </w:trPr>
      <w:tc>
        <w:tcPr>
          <w:tcW w:w="9209" w:type="dxa"/>
          <w:vAlign w:val="center"/>
        </w:tcPr>
        <w:p w14:paraId="21F25280" w14:textId="5A916CD7" w:rsidR="00B375E8" w:rsidRPr="003543EE" w:rsidRDefault="00B375E8" w:rsidP="007877DB">
          <w:pPr>
            <w:tabs>
              <w:tab w:val="left" w:pos="5775"/>
            </w:tabs>
            <w:ind w:right="177"/>
            <w:jc w:val="center"/>
            <w:rPr>
              <w:rFonts w:eastAsia="Calibri"/>
              <w:sz w:val="28"/>
              <w:lang w:val="es-MX"/>
            </w:rPr>
          </w:pPr>
          <w:r>
            <w:rPr>
              <w:rFonts w:eastAsia="Calibri"/>
              <w:sz w:val="28"/>
              <w:lang w:val="es-MX"/>
            </w:rPr>
            <w:t>ACTA ENTREGA DE CARGO</w:t>
          </w:r>
        </w:p>
      </w:tc>
    </w:tr>
  </w:tbl>
  <w:p w14:paraId="6D9A603F" w14:textId="77777777" w:rsidR="00B375E8" w:rsidRPr="00963021" w:rsidRDefault="00B375E8" w:rsidP="00963021">
    <w:pPr>
      <w:pStyle w:val="Encabezad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A0B"/>
    <w:multiLevelType w:val="hybridMultilevel"/>
    <w:tmpl w:val="875EA9D4"/>
    <w:lvl w:ilvl="0" w:tplc="240A0019">
      <w:start w:val="1"/>
      <w:numFmt w:val="lowerLetter"/>
      <w:lvlText w:val="%1."/>
      <w:lvlJc w:val="left"/>
      <w:pPr>
        <w:ind w:left="1495" w:hanging="360"/>
      </w:pPr>
      <w:rPr>
        <w:rFonts w:hint="default"/>
      </w:rPr>
    </w:lvl>
    <w:lvl w:ilvl="1" w:tplc="BCBC1FAA">
      <w:start w:val="1"/>
      <w:numFmt w:val="lowerLetter"/>
      <w:lvlText w:val="%2."/>
      <w:lvlJc w:val="left"/>
      <w:pPr>
        <w:ind w:left="2215" w:hanging="360"/>
      </w:pPr>
      <w:rPr>
        <w:b w:val="0"/>
        <w:color w:val="auto"/>
      </w:rPr>
    </w:lvl>
    <w:lvl w:ilvl="2" w:tplc="240A001B" w:tentative="1">
      <w:start w:val="1"/>
      <w:numFmt w:val="lowerRoman"/>
      <w:lvlText w:val="%3."/>
      <w:lvlJc w:val="right"/>
      <w:pPr>
        <w:ind w:left="2935" w:hanging="180"/>
      </w:pPr>
    </w:lvl>
    <w:lvl w:ilvl="3" w:tplc="240A000F">
      <w:start w:val="1"/>
      <w:numFmt w:val="decimal"/>
      <w:lvlText w:val="%4."/>
      <w:lvlJc w:val="left"/>
      <w:pPr>
        <w:ind w:left="3655" w:hanging="360"/>
      </w:pPr>
    </w:lvl>
    <w:lvl w:ilvl="4" w:tplc="240A0019" w:tentative="1">
      <w:start w:val="1"/>
      <w:numFmt w:val="lowerLetter"/>
      <w:lvlText w:val="%5."/>
      <w:lvlJc w:val="left"/>
      <w:pPr>
        <w:ind w:left="4375" w:hanging="360"/>
      </w:pPr>
    </w:lvl>
    <w:lvl w:ilvl="5" w:tplc="240A001B" w:tentative="1">
      <w:start w:val="1"/>
      <w:numFmt w:val="lowerRoman"/>
      <w:lvlText w:val="%6."/>
      <w:lvlJc w:val="right"/>
      <w:pPr>
        <w:ind w:left="5095" w:hanging="180"/>
      </w:pPr>
    </w:lvl>
    <w:lvl w:ilvl="6" w:tplc="240A000F" w:tentative="1">
      <w:start w:val="1"/>
      <w:numFmt w:val="decimal"/>
      <w:lvlText w:val="%7."/>
      <w:lvlJc w:val="left"/>
      <w:pPr>
        <w:ind w:left="5815" w:hanging="360"/>
      </w:pPr>
    </w:lvl>
    <w:lvl w:ilvl="7" w:tplc="240A0019" w:tentative="1">
      <w:start w:val="1"/>
      <w:numFmt w:val="lowerLetter"/>
      <w:lvlText w:val="%8."/>
      <w:lvlJc w:val="left"/>
      <w:pPr>
        <w:ind w:left="6535" w:hanging="360"/>
      </w:pPr>
    </w:lvl>
    <w:lvl w:ilvl="8" w:tplc="24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37F4C03"/>
    <w:multiLevelType w:val="hybridMultilevel"/>
    <w:tmpl w:val="764CD320"/>
    <w:lvl w:ilvl="0" w:tplc="FC84F2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80789"/>
    <w:multiLevelType w:val="hybridMultilevel"/>
    <w:tmpl w:val="A9640A6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8317C"/>
    <w:multiLevelType w:val="hybridMultilevel"/>
    <w:tmpl w:val="7E38BF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753D4"/>
    <w:multiLevelType w:val="hybridMultilevel"/>
    <w:tmpl w:val="47DC21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DE736F"/>
    <w:multiLevelType w:val="hybridMultilevel"/>
    <w:tmpl w:val="A4D4E5CA"/>
    <w:lvl w:ilvl="0" w:tplc="57560DE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E72F3"/>
    <w:multiLevelType w:val="hybridMultilevel"/>
    <w:tmpl w:val="FCC4AB44"/>
    <w:lvl w:ilvl="0" w:tplc="9EE09AB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0E6974"/>
    <w:multiLevelType w:val="hybridMultilevel"/>
    <w:tmpl w:val="622ED7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5B2A54"/>
    <w:multiLevelType w:val="hybridMultilevel"/>
    <w:tmpl w:val="875EA9D4"/>
    <w:lvl w:ilvl="0" w:tplc="240A0019">
      <w:start w:val="1"/>
      <w:numFmt w:val="lowerLetter"/>
      <w:lvlText w:val="%1."/>
      <w:lvlJc w:val="left"/>
      <w:pPr>
        <w:ind w:left="1495" w:hanging="360"/>
      </w:pPr>
      <w:rPr>
        <w:rFonts w:hint="default"/>
      </w:rPr>
    </w:lvl>
    <w:lvl w:ilvl="1" w:tplc="BCBC1FAA">
      <w:start w:val="1"/>
      <w:numFmt w:val="lowerLetter"/>
      <w:lvlText w:val="%2."/>
      <w:lvlJc w:val="left"/>
      <w:pPr>
        <w:ind w:left="2215" w:hanging="360"/>
      </w:pPr>
      <w:rPr>
        <w:b w:val="0"/>
        <w:color w:val="auto"/>
      </w:rPr>
    </w:lvl>
    <w:lvl w:ilvl="2" w:tplc="240A001B" w:tentative="1">
      <w:start w:val="1"/>
      <w:numFmt w:val="lowerRoman"/>
      <w:lvlText w:val="%3."/>
      <w:lvlJc w:val="right"/>
      <w:pPr>
        <w:ind w:left="2935" w:hanging="180"/>
      </w:pPr>
    </w:lvl>
    <w:lvl w:ilvl="3" w:tplc="240A000F">
      <w:start w:val="1"/>
      <w:numFmt w:val="decimal"/>
      <w:lvlText w:val="%4."/>
      <w:lvlJc w:val="left"/>
      <w:pPr>
        <w:ind w:left="3655" w:hanging="360"/>
      </w:pPr>
    </w:lvl>
    <w:lvl w:ilvl="4" w:tplc="240A0019" w:tentative="1">
      <w:start w:val="1"/>
      <w:numFmt w:val="lowerLetter"/>
      <w:lvlText w:val="%5."/>
      <w:lvlJc w:val="left"/>
      <w:pPr>
        <w:ind w:left="4375" w:hanging="360"/>
      </w:pPr>
    </w:lvl>
    <w:lvl w:ilvl="5" w:tplc="240A001B" w:tentative="1">
      <w:start w:val="1"/>
      <w:numFmt w:val="lowerRoman"/>
      <w:lvlText w:val="%6."/>
      <w:lvlJc w:val="right"/>
      <w:pPr>
        <w:ind w:left="5095" w:hanging="180"/>
      </w:pPr>
    </w:lvl>
    <w:lvl w:ilvl="6" w:tplc="240A000F" w:tentative="1">
      <w:start w:val="1"/>
      <w:numFmt w:val="decimal"/>
      <w:lvlText w:val="%7."/>
      <w:lvlJc w:val="left"/>
      <w:pPr>
        <w:ind w:left="5815" w:hanging="360"/>
      </w:pPr>
    </w:lvl>
    <w:lvl w:ilvl="7" w:tplc="240A0019" w:tentative="1">
      <w:start w:val="1"/>
      <w:numFmt w:val="lowerLetter"/>
      <w:lvlText w:val="%8."/>
      <w:lvlJc w:val="left"/>
      <w:pPr>
        <w:ind w:left="6535" w:hanging="360"/>
      </w:pPr>
    </w:lvl>
    <w:lvl w:ilvl="8" w:tplc="24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48CF6E7A"/>
    <w:multiLevelType w:val="hybridMultilevel"/>
    <w:tmpl w:val="82B4D34E"/>
    <w:lvl w:ilvl="0" w:tplc="24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40A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E910B784">
      <w:start w:val="1"/>
      <w:numFmt w:val="decimal"/>
      <w:lvlText w:val="%3)"/>
      <w:lvlJc w:val="left"/>
      <w:pPr>
        <w:ind w:left="2160" w:hanging="180"/>
      </w:pPr>
      <w:rPr>
        <w:rFonts w:hint="default"/>
        <w:b w:val="0"/>
        <w:color w:val="000000" w:themeColor="text1"/>
        <w:w w:val="100"/>
        <w:sz w:val="22"/>
        <w:szCs w:val="12"/>
      </w:rPr>
    </w:lvl>
    <w:lvl w:ilvl="3" w:tplc="47448624">
      <w:start w:val="1"/>
      <w:numFmt w:val="lowerRoman"/>
      <w:lvlText w:val="%4)"/>
      <w:lvlJc w:val="left"/>
      <w:pPr>
        <w:ind w:left="3240" w:hanging="720"/>
      </w:pPr>
      <w:rPr>
        <w:rFonts w:hint="default"/>
      </w:r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A6339E"/>
    <w:multiLevelType w:val="hybridMultilevel"/>
    <w:tmpl w:val="D2EE7D7A"/>
    <w:lvl w:ilvl="0" w:tplc="C0E6B872">
      <w:start w:val="1"/>
      <w:numFmt w:val="decimal"/>
      <w:lvlText w:val="%1."/>
      <w:lvlJc w:val="left"/>
      <w:pPr>
        <w:ind w:left="360" w:hanging="360"/>
      </w:pPr>
      <w:rPr>
        <w:b w:val="0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A523CF"/>
    <w:multiLevelType w:val="hybridMultilevel"/>
    <w:tmpl w:val="DB2017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DE3464"/>
    <w:multiLevelType w:val="hybridMultilevel"/>
    <w:tmpl w:val="401CDF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6C162C"/>
    <w:multiLevelType w:val="hybridMultilevel"/>
    <w:tmpl w:val="FCC4AB44"/>
    <w:lvl w:ilvl="0" w:tplc="9EE09AB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456B2B"/>
    <w:multiLevelType w:val="hybridMultilevel"/>
    <w:tmpl w:val="DC6E1F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343B80"/>
    <w:multiLevelType w:val="hybridMultilevel"/>
    <w:tmpl w:val="D9F65A40"/>
    <w:lvl w:ilvl="0" w:tplc="BBE0F746">
      <w:start w:val="1"/>
      <w:numFmt w:val="lowerLetter"/>
      <w:lvlText w:val="%1."/>
      <w:lvlJc w:val="left"/>
      <w:pPr>
        <w:ind w:left="1080" w:hanging="360"/>
      </w:pPr>
      <w:rPr>
        <w:rFonts w:ascii="Arial" w:hAnsi="Arial" w:cs="Arial" w:hint="default"/>
        <w:color w:val="auto"/>
        <w:w w:val="100"/>
        <w:sz w:val="22"/>
        <w:szCs w:val="12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6541EA"/>
    <w:multiLevelType w:val="hybridMultilevel"/>
    <w:tmpl w:val="FE0C9C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144440"/>
    <w:multiLevelType w:val="hybridMultilevel"/>
    <w:tmpl w:val="C34A7C2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8C7B75"/>
    <w:multiLevelType w:val="hybridMultilevel"/>
    <w:tmpl w:val="22B258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47193A"/>
    <w:multiLevelType w:val="hybridMultilevel"/>
    <w:tmpl w:val="D474E1D2"/>
    <w:lvl w:ilvl="0" w:tplc="CE38C41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C0E6B872">
      <w:start w:val="1"/>
      <w:numFmt w:val="decimal"/>
      <w:lvlText w:val="%4."/>
      <w:lvlJc w:val="left"/>
      <w:pPr>
        <w:ind w:left="360" w:hanging="360"/>
      </w:pPr>
      <w:rPr>
        <w:b w:val="0"/>
        <w:color w:val="auto"/>
      </w:r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9"/>
  </w:num>
  <w:num w:numId="3">
    <w:abstractNumId w:val="17"/>
  </w:num>
  <w:num w:numId="4">
    <w:abstractNumId w:val="7"/>
  </w:num>
  <w:num w:numId="5">
    <w:abstractNumId w:val="14"/>
  </w:num>
  <w:num w:numId="6">
    <w:abstractNumId w:val="3"/>
  </w:num>
  <w:num w:numId="7">
    <w:abstractNumId w:val="12"/>
  </w:num>
  <w:num w:numId="8">
    <w:abstractNumId w:val="10"/>
  </w:num>
  <w:num w:numId="9">
    <w:abstractNumId w:val="18"/>
  </w:num>
  <w:num w:numId="10">
    <w:abstractNumId w:val="2"/>
  </w:num>
  <w:num w:numId="11">
    <w:abstractNumId w:val="16"/>
  </w:num>
  <w:num w:numId="12">
    <w:abstractNumId w:val="4"/>
  </w:num>
  <w:num w:numId="13">
    <w:abstractNumId w:val="11"/>
  </w:num>
  <w:num w:numId="14">
    <w:abstractNumId w:val="9"/>
  </w:num>
  <w:num w:numId="15">
    <w:abstractNumId w:val="15"/>
  </w:num>
  <w:num w:numId="16">
    <w:abstractNumId w:val="1"/>
  </w:num>
  <w:num w:numId="17">
    <w:abstractNumId w:val="6"/>
  </w:num>
  <w:num w:numId="18">
    <w:abstractNumId w:val="5"/>
  </w:num>
  <w:num w:numId="19">
    <w:abstractNumId w:val="8"/>
  </w:num>
  <w:num w:numId="20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807"/>
  <w:doNotHyphenateCaps/>
  <w:drawingGridHorizontalSpacing w:val="12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320"/>
    <w:rsid w:val="0000047C"/>
    <w:rsid w:val="00000497"/>
    <w:rsid w:val="00002D49"/>
    <w:rsid w:val="0000414A"/>
    <w:rsid w:val="00005A0A"/>
    <w:rsid w:val="0001220B"/>
    <w:rsid w:val="00012532"/>
    <w:rsid w:val="00014A54"/>
    <w:rsid w:val="00015A94"/>
    <w:rsid w:val="0001743A"/>
    <w:rsid w:val="00017598"/>
    <w:rsid w:val="0002305A"/>
    <w:rsid w:val="0002346F"/>
    <w:rsid w:val="0002508E"/>
    <w:rsid w:val="0002692C"/>
    <w:rsid w:val="00027D87"/>
    <w:rsid w:val="0003054A"/>
    <w:rsid w:val="0003445B"/>
    <w:rsid w:val="0003521F"/>
    <w:rsid w:val="00036438"/>
    <w:rsid w:val="000410DE"/>
    <w:rsid w:val="0004279B"/>
    <w:rsid w:val="00043050"/>
    <w:rsid w:val="00043A03"/>
    <w:rsid w:val="0004489D"/>
    <w:rsid w:val="000467E1"/>
    <w:rsid w:val="000478F2"/>
    <w:rsid w:val="00050668"/>
    <w:rsid w:val="0005073A"/>
    <w:rsid w:val="00066F3F"/>
    <w:rsid w:val="00067375"/>
    <w:rsid w:val="000679D0"/>
    <w:rsid w:val="00070FC4"/>
    <w:rsid w:val="000729A5"/>
    <w:rsid w:val="000730B7"/>
    <w:rsid w:val="00077BAA"/>
    <w:rsid w:val="000807A6"/>
    <w:rsid w:val="0008136C"/>
    <w:rsid w:val="00081884"/>
    <w:rsid w:val="000830C5"/>
    <w:rsid w:val="00083321"/>
    <w:rsid w:val="000845F7"/>
    <w:rsid w:val="00084AA8"/>
    <w:rsid w:val="000905B3"/>
    <w:rsid w:val="00090823"/>
    <w:rsid w:val="00090828"/>
    <w:rsid w:val="00090FA0"/>
    <w:rsid w:val="000919EF"/>
    <w:rsid w:val="00093EAA"/>
    <w:rsid w:val="00094FB6"/>
    <w:rsid w:val="00095442"/>
    <w:rsid w:val="00097704"/>
    <w:rsid w:val="00097FAA"/>
    <w:rsid w:val="000A0B76"/>
    <w:rsid w:val="000A1ECA"/>
    <w:rsid w:val="000A36B1"/>
    <w:rsid w:val="000A6EF0"/>
    <w:rsid w:val="000B0ED3"/>
    <w:rsid w:val="000B32F5"/>
    <w:rsid w:val="000B54CF"/>
    <w:rsid w:val="000B770F"/>
    <w:rsid w:val="000B7A31"/>
    <w:rsid w:val="000B7B41"/>
    <w:rsid w:val="000C1968"/>
    <w:rsid w:val="000C391E"/>
    <w:rsid w:val="000C484B"/>
    <w:rsid w:val="000C519D"/>
    <w:rsid w:val="000C69BD"/>
    <w:rsid w:val="000C6E8D"/>
    <w:rsid w:val="000C722A"/>
    <w:rsid w:val="000D0BE0"/>
    <w:rsid w:val="000D0C62"/>
    <w:rsid w:val="000D1538"/>
    <w:rsid w:val="000D198B"/>
    <w:rsid w:val="000D460E"/>
    <w:rsid w:val="000D59D8"/>
    <w:rsid w:val="000D7820"/>
    <w:rsid w:val="000E0F68"/>
    <w:rsid w:val="000E2724"/>
    <w:rsid w:val="000E3246"/>
    <w:rsid w:val="000E37E9"/>
    <w:rsid w:val="000E3D94"/>
    <w:rsid w:val="000E575A"/>
    <w:rsid w:val="000F102E"/>
    <w:rsid w:val="000F296C"/>
    <w:rsid w:val="000F2FCC"/>
    <w:rsid w:val="000F4C36"/>
    <w:rsid w:val="000F5F08"/>
    <w:rsid w:val="000F630A"/>
    <w:rsid w:val="000F688D"/>
    <w:rsid w:val="000F6937"/>
    <w:rsid w:val="001009D4"/>
    <w:rsid w:val="00101605"/>
    <w:rsid w:val="00103207"/>
    <w:rsid w:val="001036D9"/>
    <w:rsid w:val="00103915"/>
    <w:rsid w:val="00103E1D"/>
    <w:rsid w:val="00105A3E"/>
    <w:rsid w:val="00106D27"/>
    <w:rsid w:val="00110154"/>
    <w:rsid w:val="00110CCC"/>
    <w:rsid w:val="00116220"/>
    <w:rsid w:val="001169D0"/>
    <w:rsid w:val="00122EED"/>
    <w:rsid w:val="0012307C"/>
    <w:rsid w:val="00123560"/>
    <w:rsid w:val="0012513D"/>
    <w:rsid w:val="001260CA"/>
    <w:rsid w:val="0012658F"/>
    <w:rsid w:val="001276C4"/>
    <w:rsid w:val="001307DB"/>
    <w:rsid w:val="001318C9"/>
    <w:rsid w:val="00131F6F"/>
    <w:rsid w:val="001329BB"/>
    <w:rsid w:val="001348AC"/>
    <w:rsid w:val="001364C5"/>
    <w:rsid w:val="00136561"/>
    <w:rsid w:val="00137D8A"/>
    <w:rsid w:val="001401B3"/>
    <w:rsid w:val="0014057E"/>
    <w:rsid w:val="00141A45"/>
    <w:rsid w:val="001432D9"/>
    <w:rsid w:val="00144DEA"/>
    <w:rsid w:val="001452B2"/>
    <w:rsid w:val="00145D16"/>
    <w:rsid w:val="00146839"/>
    <w:rsid w:val="001500F5"/>
    <w:rsid w:val="001511DA"/>
    <w:rsid w:val="00151450"/>
    <w:rsid w:val="00151BC7"/>
    <w:rsid w:val="001527FB"/>
    <w:rsid w:val="00154560"/>
    <w:rsid w:val="0015592F"/>
    <w:rsid w:val="00161759"/>
    <w:rsid w:val="00162AF5"/>
    <w:rsid w:val="00165620"/>
    <w:rsid w:val="001701AD"/>
    <w:rsid w:val="00170A3C"/>
    <w:rsid w:val="00170F63"/>
    <w:rsid w:val="00171B4F"/>
    <w:rsid w:val="00173FB0"/>
    <w:rsid w:val="00174B94"/>
    <w:rsid w:val="00176B4B"/>
    <w:rsid w:val="0017728D"/>
    <w:rsid w:val="001805B1"/>
    <w:rsid w:val="001817CF"/>
    <w:rsid w:val="00182FA6"/>
    <w:rsid w:val="00183893"/>
    <w:rsid w:val="0018401F"/>
    <w:rsid w:val="00184B6F"/>
    <w:rsid w:val="00187A60"/>
    <w:rsid w:val="00191F4A"/>
    <w:rsid w:val="0019220E"/>
    <w:rsid w:val="001928F2"/>
    <w:rsid w:val="00192D43"/>
    <w:rsid w:val="00193102"/>
    <w:rsid w:val="00193338"/>
    <w:rsid w:val="00193AEE"/>
    <w:rsid w:val="00194549"/>
    <w:rsid w:val="001959DC"/>
    <w:rsid w:val="00195FEC"/>
    <w:rsid w:val="001964DF"/>
    <w:rsid w:val="0019713A"/>
    <w:rsid w:val="001A111F"/>
    <w:rsid w:val="001A22E4"/>
    <w:rsid w:val="001A4005"/>
    <w:rsid w:val="001A45D7"/>
    <w:rsid w:val="001A57D8"/>
    <w:rsid w:val="001A70FF"/>
    <w:rsid w:val="001A7170"/>
    <w:rsid w:val="001A7712"/>
    <w:rsid w:val="001B03D9"/>
    <w:rsid w:val="001B3653"/>
    <w:rsid w:val="001B5FD8"/>
    <w:rsid w:val="001B6232"/>
    <w:rsid w:val="001C1459"/>
    <w:rsid w:val="001C1713"/>
    <w:rsid w:val="001C2224"/>
    <w:rsid w:val="001C29BF"/>
    <w:rsid w:val="001C41BD"/>
    <w:rsid w:val="001C4536"/>
    <w:rsid w:val="001C6767"/>
    <w:rsid w:val="001C7154"/>
    <w:rsid w:val="001D1453"/>
    <w:rsid w:val="001D213D"/>
    <w:rsid w:val="001D3275"/>
    <w:rsid w:val="001D35CB"/>
    <w:rsid w:val="001D4D73"/>
    <w:rsid w:val="001D5617"/>
    <w:rsid w:val="001E0D66"/>
    <w:rsid w:val="001E3F76"/>
    <w:rsid w:val="001E49D3"/>
    <w:rsid w:val="001E49FA"/>
    <w:rsid w:val="001E5331"/>
    <w:rsid w:val="001E5D81"/>
    <w:rsid w:val="001E6F21"/>
    <w:rsid w:val="001F062A"/>
    <w:rsid w:val="001F0952"/>
    <w:rsid w:val="001F40E5"/>
    <w:rsid w:val="001F72E9"/>
    <w:rsid w:val="001F7B4B"/>
    <w:rsid w:val="0020142A"/>
    <w:rsid w:val="00201837"/>
    <w:rsid w:val="00201C4B"/>
    <w:rsid w:val="002023D2"/>
    <w:rsid w:val="00202906"/>
    <w:rsid w:val="0020455C"/>
    <w:rsid w:val="00205DA9"/>
    <w:rsid w:val="00205FD3"/>
    <w:rsid w:val="00206FAF"/>
    <w:rsid w:val="00207ECB"/>
    <w:rsid w:val="00210F58"/>
    <w:rsid w:val="002134D3"/>
    <w:rsid w:val="00216382"/>
    <w:rsid w:val="002210CA"/>
    <w:rsid w:val="002216AF"/>
    <w:rsid w:val="00221999"/>
    <w:rsid w:val="002225CA"/>
    <w:rsid w:val="00226EF7"/>
    <w:rsid w:val="00230937"/>
    <w:rsid w:val="00235ACC"/>
    <w:rsid w:val="002365AA"/>
    <w:rsid w:val="002366BD"/>
    <w:rsid w:val="002417F6"/>
    <w:rsid w:val="00241F84"/>
    <w:rsid w:val="002425DB"/>
    <w:rsid w:val="0024316A"/>
    <w:rsid w:val="002453BC"/>
    <w:rsid w:val="002460C2"/>
    <w:rsid w:val="002472C2"/>
    <w:rsid w:val="00255BB3"/>
    <w:rsid w:val="00255D5D"/>
    <w:rsid w:val="0025734F"/>
    <w:rsid w:val="002611CE"/>
    <w:rsid w:val="00262951"/>
    <w:rsid w:val="002642F0"/>
    <w:rsid w:val="00266343"/>
    <w:rsid w:val="00266787"/>
    <w:rsid w:val="00266ADA"/>
    <w:rsid w:val="00271682"/>
    <w:rsid w:val="0027297E"/>
    <w:rsid w:val="00272EC8"/>
    <w:rsid w:val="00272F8D"/>
    <w:rsid w:val="002732C8"/>
    <w:rsid w:val="00274897"/>
    <w:rsid w:val="002753F8"/>
    <w:rsid w:val="00275EB3"/>
    <w:rsid w:val="002776AB"/>
    <w:rsid w:val="00281652"/>
    <w:rsid w:val="00284C6F"/>
    <w:rsid w:val="0028586E"/>
    <w:rsid w:val="00285C4F"/>
    <w:rsid w:val="0029098C"/>
    <w:rsid w:val="0029377E"/>
    <w:rsid w:val="00294833"/>
    <w:rsid w:val="002948EC"/>
    <w:rsid w:val="00294EB3"/>
    <w:rsid w:val="002964FE"/>
    <w:rsid w:val="002978B8"/>
    <w:rsid w:val="002A1CC6"/>
    <w:rsid w:val="002A365A"/>
    <w:rsid w:val="002A463E"/>
    <w:rsid w:val="002A4973"/>
    <w:rsid w:val="002A4994"/>
    <w:rsid w:val="002A49FE"/>
    <w:rsid w:val="002A6E64"/>
    <w:rsid w:val="002A730C"/>
    <w:rsid w:val="002A73E5"/>
    <w:rsid w:val="002B019A"/>
    <w:rsid w:val="002B0AAB"/>
    <w:rsid w:val="002B10A0"/>
    <w:rsid w:val="002B1B64"/>
    <w:rsid w:val="002B2C48"/>
    <w:rsid w:val="002B2DCC"/>
    <w:rsid w:val="002B329E"/>
    <w:rsid w:val="002B3403"/>
    <w:rsid w:val="002B54B2"/>
    <w:rsid w:val="002B58FB"/>
    <w:rsid w:val="002C06AA"/>
    <w:rsid w:val="002C3AB7"/>
    <w:rsid w:val="002C4E59"/>
    <w:rsid w:val="002C5A53"/>
    <w:rsid w:val="002C710C"/>
    <w:rsid w:val="002D00C2"/>
    <w:rsid w:val="002D1CA5"/>
    <w:rsid w:val="002E2C3B"/>
    <w:rsid w:val="002E341A"/>
    <w:rsid w:val="002E387B"/>
    <w:rsid w:val="002E4279"/>
    <w:rsid w:val="002E5899"/>
    <w:rsid w:val="002F1A5A"/>
    <w:rsid w:val="002F1E1E"/>
    <w:rsid w:val="002F2426"/>
    <w:rsid w:val="002F4E35"/>
    <w:rsid w:val="002F50BE"/>
    <w:rsid w:val="002F551F"/>
    <w:rsid w:val="002F56F2"/>
    <w:rsid w:val="002F5AD4"/>
    <w:rsid w:val="002F5C07"/>
    <w:rsid w:val="002F5F7E"/>
    <w:rsid w:val="002F5F8C"/>
    <w:rsid w:val="002F6537"/>
    <w:rsid w:val="002F7768"/>
    <w:rsid w:val="002F7EBB"/>
    <w:rsid w:val="00301704"/>
    <w:rsid w:val="003032FD"/>
    <w:rsid w:val="00303FFE"/>
    <w:rsid w:val="00311FA7"/>
    <w:rsid w:val="00315496"/>
    <w:rsid w:val="0031608C"/>
    <w:rsid w:val="0031632F"/>
    <w:rsid w:val="00317EA6"/>
    <w:rsid w:val="003262D6"/>
    <w:rsid w:val="003307E2"/>
    <w:rsid w:val="00330DA6"/>
    <w:rsid w:val="003314ED"/>
    <w:rsid w:val="00333D1C"/>
    <w:rsid w:val="003376FD"/>
    <w:rsid w:val="00337EEE"/>
    <w:rsid w:val="00342063"/>
    <w:rsid w:val="00344D60"/>
    <w:rsid w:val="00345B0D"/>
    <w:rsid w:val="00351765"/>
    <w:rsid w:val="0035314F"/>
    <w:rsid w:val="003543EE"/>
    <w:rsid w:val="00354974"/>
    <w:rsid w:val="00355192"/>
    <w:rsid w:val="00356024"/>
    <w:rsid w:val="00356E93"/>
    <w:rsid w:val="003574B3"/>
    <w:rsid w:val="00357AA6"/>
    <w:rsid w:val="0036335F"/>
    <w:rsid w:val="00363363"/>
    <w:rsid w:val="00364286"/>
    <w:rsid w:val="0036511A"/>
    <w:rsid w:val="00367795"/>
    <w:rsid w:val="00367A74"/>
    <w:rsid w:val="0037159A"/>
    <w:rsid w:val="003721C0"/>
    <w:rsid w:val="00372723"/>
    <w:rsid w:val="00372E9A"/>
    <w:rsid w:val="003737A9"/>
    <w:rsid w:val="00375309"/>
    <w:rsid w:val="00376FE4"/>
    <w:rsid w:val="00377283"/>
    <w:rsid w:val="0038067B"/>
    <w:rsid w:val="00381249"/>
    <w:rsid w:val="00382F17"/>
    <w:rsid w:val="00383D78"/>
    <w:rsid w:val="00383D80"/>
    <w:rsid w:val="0038403E"/>
    <w:rsid w:val="003845C9"/>
    <w:rsid w:val="00385654"/>
    <w:rsid w:val="003867EE"/>
    <w:rsid w:val="00387210"/>
    <w:rsid w:val="00387278"/>
    <w:rsid w:val="0039015D"/>
    <w:rsid w:val="00391561"/>
    <w:rsid w:val="00393045"/>
    <w:rsid w:val="00394658"/>
    <w:rsid w:val="00397665"/>
    <w:rsid w:val="00397CFD"/>
    <w:rsid w:val="003A0580"/>
    <w:rsid w:val="003A110C"/>
    <w:rsid w:val="003A154D"/>
    <w:rsid w:val="003A241F"/>
    <w:rsid w:val="003A3155"/>
    <w:rsid w:val="003A3F77"/>
    <w:rsid w:val="003A6AB4"/>
    <w:rsid w:val="003A6C17"/>
    <w:rsid w:val="003A76F0"/>
    <w:rsid w:val="003B1A32"/>
    <w:rsid w:val="003B24A6"/>
    <w:rsid w:val="003B2B37"/>
    <w:rsid w:val="003B2F14"/>
    <w:rsid w:val="003B401E"/>
    <w:rsid w:val="003B6115"/>
    <w:rsid w:val="003B67D4"/>
    <w:rsid w:val="003B6E74"/>
    <w:rsid w:val="003B7239"/>
    <w:rsid w:val="003B790A"/>
    <w:rsid w:val="003C0053"/>
    <w:rsid w:val="003C1B54"/>
    <w:rsid w:val="003C2E8B"/>
    <w:rsid w:val="003C42B4"/>
    <w:rsid w:val="003C430D"/>
    <w:rsid w:val="003C6618"/>
    <w:rsid w:val="003C6F57"/>
    <w:rsid w:val="003D1B77"/>
    <w:rsid w:val="003D2ADC"/>
    <w:rsid w:val="003D3694"/>
    <w:rsid w:val="003D51C5"/>
    <w:rsid w:val="003D6CD2"/>
    <w:rsid w:val="003D7B32"/>
    <w:rsid w:val="003E04EC"/>
    <w:rsid w:val="003E16C6"/>
    <w:rsid w:val="003E2F8D"/>
    <w:rsid w:val="003E3CC3"/>
    <w:rsid w:val="003E4355"/>
    <w:rsid w:val="003E441C"/>
    <w:rsid w:val="003E5F23"/>
    <w:rsid w:val="003E621E"/>
    <w:rsid w:val="003F18C6"/>
    <w:rsid w:val="003F192C"/>
    <w:rsid w:val="003F2259"/>
    <w:rsid w:val="003F34E2"/>
    <w:rsid w:val="003F51E9"/>
    <w:rsid w:val="003F53F1"/>
    <w:rsid w:val="003F5A29"/>
    <w:rsid w:val="00400199"/>
    <w:rsid w:val="004013A9"/>
    <w:rsid w:val="004102FA"/>
    <w:rsid w:val="004107DE"/>
    <w:rsid w:val="00410DD6"/>
    <w:rsid w:val="00412460"/>
    <w:rsid w:val="004155C1"/>
    <w:rsid w:val="0041646C"/>
    <w:rsid w:val="004170AC"/>
    <w:rsid w:val="0041729E"/>
    <w:rsid w:val="00417F1F"/>
    <w:rsid w:val="0042064C"/>
    <w:rsid w:val="00420AF7"/>
    <w:rsid w:val="004232F6"/>
    <w:rsid w:val="00425986"/>
    <w:rsid w:val="004265A6"/>
    <w:rsid w:val="00426678"/>
    <w:rsid w:val="0043212D"/>
    <w:rsid w:val="004322C1"/>
    <w:rsid w:val="00432AE4"/>
    <w:rsid w:val="00434319"/>
    <w:rsid w:val="00436E0E"/>
    <w:rsid w:val="00437247"/>
    <w:rsid w:val="0044349E"/>
    <w:rsid w:val="00443C9E"/>
    <w:rsid w:val="00444F9E"/>
    <w:rsid w:val="00446FB0"/>
    <w:rsid w:val="004503DF"/>
    <w:rsid w:val="00455BA9"/>
    <w:rsid w:val="004574BF"/>
    <w:rsid w:val="004606F7"/>
    <w:rsid w:val="00460734"/>
    <w:rsid w:val="004614C9"/>
    <w:rsid w:val="00463C29"/>
    <w:rsid w:val="004641E8"/>
    <w:rsid w:val="004654AE"/>
    <w:rsid w:val="00470DA3"/>
    <w:rsid w:val="00471026"/>
    <w:rsid w:val="00473EB3"/>
    <w:rsid w:val="00474637"/>
    <w:rsid w:val="00475944"/>
    <w:rsid w:val="0047667F"/>
    <w:rsid w:val="004779D5"/>
    <w:rsid w:val="00480BAE"/>
    <w:rsid w:val="00482166"/>
    <w:rsid w:val="00482B89"/>
    <w:rsid w:val="00482ED2"/>
    <w:rsid w:val="00483991"/>
    <w:rsid w:val="00483B12"/>
    <w:rsid w:val="00486854"/>
    <w:rsid w:val="0049040E"/>
    <w:rsid w:val="00494728"/>
    <w:rsid w:val="0049649F"/>
    <w:rsid w:val="00496545"/>
    <w:rsid w:val="004A178A"/>
    <w:rsid w:val="004A1CF5"/>
    <w:rsid w:val="004A305E"/>
    <w:rsid w:val="004A503D"/>
    <w:rsid w:val="004A7D12"/>
    <w:rsid w:val="004B0AC1"/>
    <w:rsid w:val="004B2077"/>
    <w:rsid w:val="004B3FC1"/>
    <w:rsid w:val="004B40DB"/>
    <w:rsid w:val="004B40E5"/>
    <w:rsid w:val="004B4957"/>
    <w:rsid w:val="004B5454"/>
    <w:rsid w:val="004B74BA"/>
    <w:rsid w:val="004B7C01"/>
    <w:rsid w:val="004C0E8C"/>
    <w:rsid w:val="004C46D4"/>
    <w:rsid w:val="004C6426"/>
    <w:rsid w:val="004C707B"/>
    <w:rsid w:val="004D02D1"/>
    <w:rsid w:val="004D03CD"/>
    <w:rsid w:val="004D25D7"/>
    <w:rsid w:val="004D27A9"/>
    <w:rsid w:val="004D5E7C"/>
    <w:rsid w:val="004D7040"/>
    <w:rsid w:val="004D77BC"/>
    <w:rsid w:val="004D7893"/>
    <w:rsid w:val="004E056E"/>
    <w:rsid w:val="004E1B8B"/>
    <w:rsid w:val="004E1CBD"/>
    <w:rsid w:val="004E56D8"/>
    <w:rsid w:val="004F1245"/>
    <w:rsid w:val="004F24B8"/>
    <w:rsid w:val="004F2716"/>
    <w:rsid w:val="004F56AB"/>
    <w:rsid w:val="004F66D1"/>
    <w:rsid w:val="004F791B"/>
    <w:rsid w:val="00501A6E"/>
    <w:rsid w:val="005039C9"/>
    <w:rsid w:val="00505A30"/>
    <w:rsid w:val="00505CFF"/>
    <w:rsid w:val="0050662E"/>
    <w:rsid w:val="0051457F"/>
    <w:rsid w:val="00514D5A"/>
    <w:rsid w:val="00516F3F"/>
    <w:rsid w:val="00520783"/>
    <w:rsid w:val="0052325D"/>
    <w:rsid w:val="00524441"/>
    <w:rsid w:val="005247CE"/>
    <w:rsid w:val="00525C93"/>
    <w:rsid w:val="00526556"/>
    <w:rsid w:val="00527C48"/>
    <w:rsid w:val="0053109C"/>
    <w:rsid w:val="005343D6"/>
    <w:rsid w:val="00535444"/>
    <w:rsid w:val="0053699C"/>
    <w:rsid w:val="00537E4A"/>
    <w:rsid w:val="005416A4"/>
    <w:rsid w:val="00541A81"/>
    <w:rsid w:val="0054272D"/>
    <w:rsid w:val="00543111"/>
    <w:rsid w:val="00543601"/>
    <w:rsid w:val="0054366A"/>
    <w:rsid w:val="00543907"/>
    <w:rsid w:val="00543D76"/>
    <w:rsid w:val="00544AB6"/>
    <w:rsid w:val="00544D96"/>
    <w:rsid w:val="00544F9C"/>
    <w:rsid w:val="00546840"/>
    <w:rsid w:val="005472EF"/>
    <w:rsid w:val="00547F91"/>
    <w:rsid w:val="00550702"/>
    <w:rsid w:val="00554492"/>
    <w:rsid w:val="005549A9"/>
    <w:rsid w:val="005576E1"/>
    <w:rsid w:val="00560FE3"/>
    <w:rsid w:val="00561962"/>
    <w:rsid w:val="00561E10"/>
    <w:rsid w:val="00562082"/>
    <w:rsid w:val="00562868"/>
    <w:rsid w:val="00562CC8"/>
    <w:rsid w:val="0056700B"/>
    <w:rsid w:val="005675A9"/>
    <w:rsid w:val="005729A7"/>
    <w:rsid w:val="00573F6B"/>
    <w:rsid w:val="00575A4E"/>
    <w:rsid w:val="00575C26"/>
    <w:rsid w:val="005800B5"/>
    <w:rsid w:val="00580699"/>
    <w:rsid w:val="00583FCF"/>
    <w:rsid w:val="00584651"/>
    <w:rsid w:val="00585E68"/>
    <w:rsid w:val="00587D54"/>
    <w:rsid w:val="00592272"/>
    <w:rsid w:val="005923AA"/>
    <w:rsid w:val="00593948"/>
    <w:rsid w:val="005A1DC9"/>
    <w:rsid w:val="005A2C1A"/>
    <w:rsid w:val="005A4351"/>
    <w:rsid w:val="005A6061"/>
    <w:rsid w:val="005A697C"/>
    <w:rsid w:val="005A7790"/>
    <w:rsid w:val="005B18D5"/>
    <w:rsid w:val="005B2464"/>
    <w:rsid w:val="005B2EE7"/>
    <w:rsid w:val="005B39BD"/>
    <w:rsid w:val="005B3DF3"/>
    <w:rsid w:val="005B4275"/>
    <w:rsid w:val="005B6C5A"/>
    <w:rsid w:val="005B6F3F"/>
    <w:rsid w:val="005C1687"/>
    <w:rsid w:val="005C17BA"/>
    <w:rsid w:val="005C1C59"/>
    <w:rsid w:val="005C2D10"/>
    <w:rsid w:val="005C5824"/>
    <w:rsid w:val="005C6BC3"/>
    <w:rsid w:val="005D0B21"/>
    <w:rsid w:val="005D0C21"/>
    <w:rsid w:val="005D120F"/>
    <w:rsid w:val="005D1F74"/>
    <w:rsid w:val="005D2BBF"/>
    <w:rsid w:val="005D3814"/>
    <w:rsid w:val="005D7050"/>
    <w:rsid w:val="005E1DCE"/>
    <w:rsid w:val="005E2C58"/>
    <w:rsid w:val="005E717B"/>
    <w:rsid w:val="005E7FDE"/>
    <w:rsid w:val="005F1598"/>
    <w:rsid w:val="005F2BBB"/>
    <w:rsid w:val="005F339D"/>
    <w:rsid w:val="005F422F"/>
    <w:rsid w:val="005F4991"/>
    <w:rsid w:val="005F5C73"/>
    <w:rsid w:val="005F5C9F"/>
    <w:rsid w:val="005F7E51"/>
    <w:rsid w:val="00602A7D"/>
    <w:rsid w:val="00603238"/>
    <w:rsid w:val="00604DFB"/>
    <w:rsid w:val="00604F67"/>
    <w:rsid w:val="00607369"/>
    <w:rsid w:val="0060755B"/>
    <w:rsid w:val="006075E0"/>
    <w:rsid w:val="00607A29"/>
    <w:rsid w:val="006117D9"/>
    <w:rsid w:val="0061421F"/>
    <w:rsid w:val="00616E99"/>
    <w:rsid w:val="00624FE1"/>
    <w:rsid w:val="00624FEA"/>
    <w:rsid w:val="006305A9"/>
    <w:rsid w:val="00631E7F"/>
    <w:rsid w:val="00631EAA"/>
    <w:rsid w:val="0063219D"/>
    <w:rsid w:val="006334E5"/>
    <w:rsid w:val="0063376D"/>
    <w:rsid w:val="006340BC"/>
    <w:rsid w:val="00634265"/>
    <w:rsid w:val="0063633D"/>
    <w:rsid w:val="0063637D"/>
    <w:rsid w:val="006365BD"/>
    <w:rsid w:val="0063721C"/>
    <w:rsid w:val="00640D89"/>
    <w:rsid w:val="00642367"/>
    <w:rsid w:val="00643130"/>
    <w:rsid w:val="00645608"/>
    <w:rsid w:val="006456E2"/>
    <w:rsid w:val="00645D97"/>
    <w:rsid w:val="00646BA2"/>
    <w:rsid w:val="00647D3E"/>
    <w:rsid w:val="00651754"/>
    <w:rsid w:val="0065177C"/>
    <w:rsid w:val="00654F67"/>
    <w:rsid w:val="00655649"/>
    <w:rsid w:val="00655C60"/>
    <w:rsid w:val="00660E13"/>
    <w:rsid w:val="00663DDB"/>
    <w:rsid w:val="00663FA3"/>
    <w:rsid w:val="0066507E"/>
    <w:rsid w:val="00666BD4"/>
    <w:rsid w:val="0067032B"/>
    <w:rsid w:val="00671388"/>
    <w:rsid w:val="0067262B"/>
    <w:rsid w:val="00675882"/>
    <w:rsid w:val="00677C81"/>
    <w:rsid w:val="00681004"/>
    <w:rsid w:val="006822C6"/>
    <w:rsid w:val="00682957"/>
    <w:rsid w:val="0068341B"/>
    <w:rsid w:val="00684A3E"/>
    <w:rsid w:val="00686E78"/>
    <w:rsid w:val="0069062A"/>
    <w:rsid w:val="00691C8C"/>
    <w:rsid w:val="00693562"/>
    <w:rsid w:val="00693741"/>
    <w:rsid w:val="00697C15"/>
    <w:rsid w:val="006A3DEC"/>
    <w:rsid w:val="006A48BD"/>
    <w:rsid w:val="006A77B2"/>
    <w:rsid w:val="006B3BDA"/>
    <w:rsid w:val="006B4651"/>
    <w:rsid w:val="006C2253"/>
    <w:rsid w:val="006C2DE8"/>
    <w:rsid w:val="006C545A"/>
    <w:rsid w:val="006D16CE"/>
    <w:rsid w:val="006D1739"/>
    <w:rsid w:val="006D1FF7"/>
    <w:rsid w:val="006D26F7"/>
    <w:rsid w:val="006D27F1"/>
    <w:rsid w:val="006D6961"/>
    <w:rsid w:val="006D6A96"/>
    <w:rsid w:val="006D7F46"/>
    <w:rsid w:val="006E01D0"/>
    <w:rsid w:val="006E05A5"/>
    <w:rsid w:val="006E26DC"/>
    <w:rsid w:val="006E2F43"/>
    <w:rsid w:val="006E5016"/>
    <w:rsid w:val="006E56F2"/>
    <w:rsid w:val="006F1248"/>
    <w:rsid w:val="006F299D"/>
    <w:rsid w:val="006F2EA1"/>
    <w:rsid w:val="00701F1F"/>
    <w:rsid w:val="00702DFA"/>
    <w:rsid w:val="0071554A"/>
    <w:rsid w:val="00720941"/>
    <w:rsid w:val="00722396"/>
    <w:rsid w:val="00725CA8"/>
    <w:rsid w:val="00726034"/>
    <w:rsid w:val="007264C6"/>
    <w:rsid w:val="00730031"/>
    <w:rsid w:val="00733143"/>
    <w:rsid w:val="00735653"/>
    <w:rsid w:val="00736583"/>
    <w:rsid w:val="00737F82"/>
    <w:rsid w:val="0074520D"/>
    <w:rsid w:val="007452E5"/>
    <w:rsid w:val="00746B10"/>
    <w:rsid w:val="00746DDE"/>
    <w:rsid w:val="00747625"/>
    <w:rsid w:val="0075180A"/>
    <w:rsid w:val="00756A41"/>
    <w:rsid w:val="00757EAD"/>
    <w:rsid w:val="00760F98"/>
    <w:rsid w:val="0076110F"/>
    <w:rsid w:val="00762AD0"/>
    <w:rsid w:val="00763313"/>
    <w:rsid w:val="0076665C"/>
    <w:rsid w:val="00766FC8"/>
    <w:rsid w:val="007705C3"/>
    <w:rsid w:val="00770D80"/>
    <w:rsid w:val="00772C27"/>
    <w:rsid w:val="00773E51"/>
    <w:rsid w:val="007772BD"/>
    <w:rsid w:val="007812D0"/>
    <w:rsid w:val="00781759"/>
    <w:rsid w:val="00783B4A"/>
    <w:rsid w:val="007846C4"/>
    <w:rsid w:val="00784C15"/>
    <w:rsid w:val="00787173"/>
    <w:rsid w:val="007877DB"/>
    <w:rsid w:val="00787B54"/>
    <w:rsid w:val="00787EC2"/>
    <w:rsid w:val="0079096C"/>
    <w:rsid w:val="00790E1E"/>
    <w:rsid w:val="007910FC"/>
    <w:rsid w:val="0079639E"/>
    <w:rsid w:val="007A0EDF"/>
    <w:rsid w:val="007A167B"/>
    <w:rsid w:val="007A546E"/>
    <w:rsid w:val="007A5DF8"/>
    <w:rsid w:val="007B0ABB"/>
    <w:rsid w:val="007B1A02"/>
    <w:rsid w:val="007B1B9A"/>
    <w:rsid w:val="007B2336"/>
    <w:rsid w:val="007B4D00"/>
    <w:rsid w:val="007B5455"/>
    <w:rsid w:val="007B5703"/>
    <w:rsid w:val="007C0385"/>
    <w:rsid w:val="007C1B3B"/>
    <w:rsid w:val="007C339A"/>
    <w:rsid w:val="007C3492"/>
    <w:rsid w:val="007C4303"/>
    <w:rsid w:val="007C49B8"/>
    <w:rsid w:val="007C7C94"/>
    <w:rsid w:val="007D12BD"/>
    <w:rsid w:val="007D1D90"/>
    <w:rsid w:val="007D394A"/>
    <w:rsid w:val="007D4E82"/>
    <w:rsid w:val="007D786D"/>
    <w:rsid w:val="007E2581"/>
    <w:rsid w:val="007E36EC"/>
    <w:rsid w:val="007E5676"/>
    <w:rsid w:val="007E591B"/>
    <w:rsid w:val="007E728F"/>
    <w:rsid w:val="007E7BC9"/>
    <w:rsid w:val="007E7EF7"/>
    <w:rsid w:val="007F03B0"/>
    <w:rsid w:val="007F0858"/>
    <w:rsid w:val="007F0A84"/>
    <w:rsid w:val="007F2FE0"/>
    <w:rsid w:val="007F3A9F"/>
    <w:rsid w:val="007F42F5"/>
    <w:rsid w:val="007F5BC9"/>
    <w:rsid w:val="007F7F81"/>
    <w:rsid w:val="008013CA"/>
    <w:rsid w:val="00801523"/>
    <w:rsid w:val="00801D99"/>
    <w:rsid w:val="00802511"/>
    <w:rsid w:val="008035AF"/>
    <w:rsid w:val="00805302"/>
    <w:rsid w:val="00805710"/>
    <w:rsid w:val="0080735A"/>
    <w:rsid w:val="0081193D"/>
    <w:rsid w:val="00814FDB"/>
    <w:rsid w:val="00815683"/>
    <w:rsid w:val="008160F3"/>
    <w:rsid w:val="00816635"/>
    <w:rsid w:val="00816D6E"/>
    <w:rsid w:val="00817B4A"/>
    <w:rsid w:val="0082004F"/>
    <w:rsid w:val="00820413"/>
    <w:rsid w:val="008218A1"/>
    <w:rsid w:val="00821AF4"/>
    <w:rsid w:val="00822965"/>
    <w:rsid w:val="008235DE"/>
    <w:rsid w:val="00824CDB"/>
    <w:rsid w:val="00825C4E"/>
    <w:rsid w:val="00831246"/>
    <w:rsid w:val="00831316"/>
    <w:rsid w:val="00831986"/>
    <w:rsid w:val="00831B8F"/>
    <w:rsid w:val="00833A13"/>
    <w:rsid w:val="00834CF1"/>
    <w:rsid w:val="00834E16"/>
    <w:rsid w:val="00837320"/>
    <w:rsid w:val="00837591"/>
    <w:rsid w:val="0084027F"/>
    <w:rsid w:val="00841D60"/>
    <w:rsid w:val="008449EE"/>
    <w:rsid w:val="00844E10"/>
    <w:rsid w:val="0085077F"/>
    <w:rsid w:val="00857F8A"/>
    <w:rsid w:val="00863610"/>
    <w:rsid w:val="00864E17"/>
    <w:rsid w:val="0086562D"/>
    <w:rsid w:val="00866FD4"/>
    <w:rsid w:val="00867D12"/>
    <w:rsid w:val="0087183A"/>
    <w:rsid w:val="008744D6"/>
    <w:rsid w:val="00874CA8"/>
    <w:rsid w:val="0087710C"/>
    <w:rsid w:val="0087722F"/>
    <w:rsid w:val="0087775C"/>
    <w:rsid w:val="00877934"/>
    <w:rsid w:val="00877FAF"/>
    <w:rsid w:val="00880E33"/>
    <w:rsid w:val="008818E3"/>
    <w:rsid w:val="00882448"/>
    <w:rsid w:val="008851BD"/>
    <w:rsid w:val="008873B4"/>
    <w:rsid w:val="00890A3B"/>
    <w:rsid w:val="00893129"/>
    <w:rsid w:val="00894F53"/>
    <w:rsid w:val="00895486"/>
    <w:rsid w:val="0089641D"/>
    <w:rsid w:val="008A0E84"/>
    <w:rsid w:val="008A2851"/>
    <w:rsid w:val="008A453B"/>
    <w:rsid w:val="008A4DD8"/>
    <w:rsid w:val="008A5974"/>
    <w:rsid w:val="008A619B"/>
    <w:rsid w:val="008A7194"/>
    <w:rsid w:val="008B04CE"/>
    <w:rsid w:val="008B0614"/>
    <w:rsid w:val="008B1056"/>
    <w:rsid w:val="008B105B"/>
    <w:rsid w:val="008B18FC"/>
    <w:rsid w:val="008B24C1"/>
    <w:rsid w:val="008B2BC0"/>
    <w:rsid w:val="008B47F5"/>
    <w:rsid w:val="008B546F"/>
    <w:rsid w:val="008C370B"/>
    <w:rsid w:val="008C3C04"/>
    <w:rsid w:val="008C3CBE"/>
    <w:rsid w:val="008C3CE6"/>
    <w:rsid w:val="008C44EC"/>
    <w:rsid w:val="008D2B7D"/>
    <w:rsid w:val="008D571F"/>
    <w:rsid w:val="008D6C02"/>
    <w:rsid w:val="008E0A55"/>
    <w:rsid w:val="008E16EA"/>
    <w:rsid w:val="008E177B"/>
    <w:rsid w:val="008E1C27"/>
    <w:rsid w:val="008E3CED"/>
    <w:rsid w:val="008E4F67"/>
    <w:rsid w:val="008E5ECD"/>
    <w:rsid w:val="008F1DFF"/>
    <w:rsid w:val="008F2FED"/>
    <w:rsid w:val="008F7004"/>
    <w:rsid w:val="008F7563"/>
    <w:rsid w:val="008F7EEC"/>
    <w:rsid w:val="00905715"/>
    <w:rsid w:val="00905A80"/>
    <w:rsid w:val="00912F3B"/>
    <w:rsid w:val="009153D2"/>
    <w:rsid w:val="00915F25"/>
    <w:rsid w:val="00917580"/>
    <w:rsid w:val="00923CAA"/>
    <w:rsid w:val="00926414"/>
    <w:rsid w:val="00932851"/>
    <w:rsid w:val="00933683"/>
    <w:rsid w:val="00933E72"/>
    <w:rsid w:val="0093441A"/>
    <w:rsid w:val="00934FF6"/>
    <w:rsid w:val="00940596"/>
    <w:rsid w:val="0094067B"/>
    <w:rsid w:val="00942829"/>
    <w:rsid w:val="00946BDE"/>
    <w:rsid w:val="0095042B"/>
    <w:rsid w:val="00953DE6"/>
    <w:rsid w:val="009555A3"/>
    <w:rsid w:val="009558F8"/>
    <w:rsid w:val="00955973"/>
    <w:rsid w:val="00957284"/>
    <w:rsid w:val="00960ADB"/>
    <w:rsid w:val="009616B4"/>
    <w:rsid w:val="00962396"/>
    <w:rsid w:val="0096274B"/>
    <w:rsid w:val="00963021"/>
    <w:rsid w:val="009632A3"/>
    <w:rsid w:val="009637AE"/>
    <w:rsid w:val="00967C2C"/>
    <w:rsid w:val="0097173F"/>
    <w:rsid w:val="00971B74"/>
    <w:rsid w:val="00972E9C"/>
    <w:rsid w:val="009735F0"/>
    <w:rsid w:val="00981160"/>
    <w:rsid w:val="00981E41"/>
    <w:rsid w:val="0098365F"/>
    <w:rsid w:val="00984CA6"/>
    <w:rsid w:val="00984F53"/>
    <w:rsid w:val="00992CB2"/>
    <w:rsid w:val="00995442"/>
    <w:rsid w:val="00996BB2"/>
    <w:rsid w:val="009971D8"/>
    <w:rsid w:val="009973B6"/>
    <w:rsid w:val="009A0345"/>
    <w:rsid w:val="009A06CF"/>
    <w:rsid w:val="009A14E2"/>
    <w:rsid w:val="009A1922"/>
    <w:rsid w:val="009A1930"/>
    <w:rsid w:val="009A2E40"/>
    <w:rsid w:val="009A2F23"/>
    <w:rsid w:val="009A46C7"/>
    <w:rsid w:val="009A657B"/>
    <w:rsid w:val="009A716C"/>
    <w:rsid w:val="009B0FD5"/>
    <w:rsid w:val="009B1504"/>
    <w:rsid w:val="009B1C48"/>
    <w:rsid w:val="009B2D15"/>
    <w:rsid w:val="009B3343"/>
    <w:rsid w:val="009B678F"/>
    <w:rsid w:val="009C09E4"/>
    <w:rsid w:val="009C0F55"/>
    <w:rsid w:val="009C235F"/>
    <w:rsid w:val="009C2738"/>
    <w:rsid w:val="009C2C3E"/>
    <w:rsid w:val="009C3686"/>
    <w:rsid w:val="009C4449"/>
    <w:rsid w:val="009C4C1F"/>
    <w:rsid w:val="009C4F89"/>
    <w:rsid w:val="009C5FA5"/>
    <w:rsid w:val="009D0131"/>
    <w:rsid w:val="009D3EE9"/>
    <w:rsid w:val="009E3B3B"/>
    <w:rsid w:val="009E43C6"/>
    <w:rsid w:val="009E4A7A"/>
    <w:rsid w:val="009E5481"/>
    <w:rsid w:val="009F1C14"/>
    <w:rsid w:val="009F1DD2"/>
    <w:rsid w:val="009F3AA5"/>
    <w:rsid w:val="009F44BE"/>
    <w:rsid w:val="009F5795"/>
    <w:rsid w:val="009F634C"/>
    <w:rsid w:val="009F65A9"/>
    <w:rsid w:val="009F76D5"/>
    <w:rsid w:val="00A004C3"/>
    <w:rsid w:val="00A04EDE"/>
    <w:rsid w:val="00A04FC9"/>
    <w:rsid w:val="00A12713"/>
    <w:rsid w:val="00A157FF"/>
    <w:rsid w:val="00A15E1A"/>
    <w:rsid w:val="00A17645"/>
    <w:rsid w:val="00A17EF8"/>
    <w:rsid w:val="00A206DE"/>
    <w:rsid w:val="00A211BA"/>
    <w:rsid w:val="00A21E14"/>
    <w:rsid w:val="00A2365D"/>
    <w:rsid w:val="00A2498E"/>
    <w:rsid w:val="00A25361"/>
    <w:rsid w:val="00A26EA1"/>
    <w:rsid w:val="00A32E3B"/>
    <w:rsid w:val="00A32F13"/>
    <w:rsid w:val="00A32F63"/>
    <w:rsid w:val="00A35D31"/>
    <w:rsid w:val="00A3635E"/>
    <w:rsid w:val="00A40941"/>
    <w:rsid w:val="00A415E6"/>
    <w:rsid w:val="00A4327B"/>
    <w:rsid w:val="00A43AAD"/>
    <w:rsid w:val="00A43C17"/>
    <w:rsid w:val="00A43C31"/>
    <w:rsid w:val="00A43F64"/>
    <w:rsid w:val="00A45856"/>
    <w:rsid w:val="00A4780F"/>
    <w:rsid w:val="00A47A84"/>
    <w:rsid w:val="00A507C6"/>
    <w:rsid w:val="00A50DE8"/>
    <w:rsid w:val="00A50EEF"/>
    <w:rsid w:val="00A516B9"/>
    <w:rsid w:val="00A52DB8"/>
    <w:rsid w:val="00A566F5"/>
    <w:rsid w:val="00A56CA8"/>
    <w:rsid w:val="00A56FD6"/>
    <w:rsid w:val="00A57464"/>
    <w:rsid w:val="00A618FA"/>
    <w:rsid w:val="00A63A5C"/>
    <w:rsid w:val="00A6485D"/>
    <w:rsid w:val="00A649C5"/>
    <w:rsid w:val="00A650BE"/>
    <w:rsid w:val="00A6550D"/>
    <w:rsid w:val="00A66071"/>
    <w:rsid w:val="00A6613B"/>
    <w:rsid w:val="00A70C7D"/>
    <w:rsid w:val="00A721AD"/>
    <w:rsid w:val="00A72C8E"/>
    <w:rsid w:val="00A73B80"/>
    <w:rsid w:val="00A73D6F"/>
    <w:rsid w:val="00A74515"/>
    <w:rsid w:val="00A77819"/>
    <w:rsid w:val="00A91AE6"/>
    <w:rsid w:val="00A93F75"/>
    <w:rsid w:val="00A949D6"/>
    <w:rsid w:val="00A9598A"/>
    <w:rsid w:val="00AA15D7"/>
    <w:rsid w:val="00AA1639"/>
    <w:rsid w:val="00AA2596"/>
    <w:rsid w:val="00AA4EC4"/>
    <w:rsid w:val="00AA4F73"/>
    <w:rsid w:val="00AA5302"/>
    <w:rsid w:val="00AA598C"/>
    <w:rsid w:val="00AA6281"/>
    <w:rsid w:val="00AA7A4C"/>
    <w:rsid w:val="00AB300B"/>
    <w:rsid w:val="00AB6E62"/>
    <w:rsid w:val="00AB6EAB"/>
    <w:rsid w:val="00AC11A8"/>
    <w:rsid w:val="00AC2859"/>
    <w:rsid w:val="00AC6D25"/>
    <w:rsid w:val="00AC74D7"/>
    <w:rsid w:val="00AD2695"/>
    <w:rsid w:val="00AD2BBE"/>
    <w:rsid w:val="00AD2FDC"/>
    <w:rsid w:val="00AD30FE"/>
    <w:rsid w:val="00AD45F5"/>
    <w:rsid w:val="00AD4692"/>
    <w:rsid w:val="00AD7392"/>
    <w:rsid w:val="00AD7669"/>
    <w:rsid w:val="00AE03E2"/>
    <w:rsid w:val="00AE060E"/>
    <w:rsid w:val="00AE245F"/>
    <w:rsid w:val="00AE4E89"/>
    <w:rsid w:val="00AE534D"/>
    <w:rsid w:val="00AE534E"/>
    <w:rsid w:val="00AE5B84"/>
    <w:rsid w:val="00AE7B23"/>
    <w:rsid w:val="00AE7CFD"/>
    <w:rsid w:val="00AF1AF1"/>
    <w:rsid w:val="00AF398F"/>
    <w:rsid w:val="00AF3E2D"/>
    <w:rsid w:val="00AF589F"/>
    <w:rsid w:val="00AF6E9E"/>
    <w:rsid w:val="00AF7A09"/>
    <w:rsid w:val="00AF7C3E"/>
    <w:rsid w:val="00B037B2"/>
    <w:rsid w:val="00B05A06"/>
    <w:rsid w:val="00B117E2"/>
    <w:rsid w:val="00B11C0E"/>
    <w:rsid w:val="00B11C23"/>
    <w:rsid w:val="00B126E6"/>
    <w:rsid w:val="00B179B3"/>
    <w:rsid w:val="00B21EFD"/>
    <w:rsid w:val="00B23A3B"/>
    <w:rsid w:val="00B25297"/>
    <w:rsid w:val="00B27159"/>
    <w:rsid w:val="00B2763E"/>
    <w:rsid w:val="00B301EF"/>
    <w:rsid w:val="00B32D21"/>
    <w:rsid w:val="00B339F2"/>
    <w:rsid w:val="00B34DC2"/>
    <w:rsid w:val="00B35B6B"/>
    <w:rsid w:val="00B366C2"/>
    <w:rsid w:val="00B36905"/>
    <w:rsid w:val="00B375E8"/>
    <w:rsid w:val="00B416DC"/>
    <w:rsid w:val="00B4579B"/>
    <w:rsid w:val="00B45AE4"/>
    <w:rsid w:val="00B45D06"/>
    <w:rsid w:val="00B46021"/>
    <w:rsid w:val="00B50833"/>
    <w:rsid w:val="00B51CFF"/>
    <w:rsid w:val="00B53017"/>
    <w:rsid w:val="00B5458A"/>
    <w:rsid w:val="00B5596F"/>
    <w:rsid w:val="00B612D9"/>
    <w:rsid w:val="00B624ED"/>
    <w:rsid w:val="00B638E6"/>
    <w:rsid w:val="00B65D55"/>
    <w:rsid w:val="00B704C2"/>
    <w:rsid w:val="00B706D5"/>
    <w:rsid w:val="00B7180B"/>
    <w:rsid w:val="00B74B3C"/>
    <w:rsid w:val="00B76849"/>
    <w:rsid w:val="00B76D7E"/>
    <w:rsid w:val="00B770D4"/>
    <w:rsid w:val="00B81C61"/>
    <w:rsid w:val="00B82527"/>
    <w:rsid w:val="00B8453E"/>
    <w:rsid w:val="00B85C6A"/>
    <w:rsid w:val="00B861FE"/>
    <w:rsid w:val="00B86B2C"/>
    <w:rsid w:val="00B9035C"/>
    <w:rsid w:val="00B9043D"/>
    <w:rsid w:val="00B91361"/>
    <w:rsid w:val="00B917F1"/>
    <w:rsid w:val="00B92DA7"/>
    <w:rsid w:val="00B943EE"/>
    <w:rsid w:val="00B945C9"/>
    <w:rsid w:val="00B95459"/>
    <w:rsid w:val="00B9681C"/>
    <w:rsid w:val="00B9795B"/>
    <w:rsid w:val="00BA121B"/>
    <w:rsid w:val="00BA4FE5"/>
    <w:rsid w:val="00BA522C"/>
    <w:rsid w:val="00BA538C"/>
    <w:rsid w:val="00BA75DC"/>
    <w:rsid w:val="00BB471D"/>
    <w:rsid w:val="00BB4778"/>
    <w:rsid w:val="00BB54E4"/>
    <w:rsid w:val="00BC09C8"/>
    <w:rsid w:val="00BC25EA"/>
    <w:rsid w:val="00BC4995"/>
    <w:rsid w:val="00BC4C79"/>
    <w:rsid w:val="00BC6786"/>
    <w:rsid w:val="00BD3333"/>
    <w:rsid w:val="00BD4EA6"/>
    <w:rsid w:val="00BD6B11"/>
    <w:rsid w:val="00BD6ECC"/>
    <w:rsid w:val="00BD713A"/>
    <w:rsid w:val="00BE0E35"/>
    <w:rsid w:val="00BE0EC3"/>
    <w:rsid w:val="00BE23A5"/>
    <w:rsid w:val="00BE24F7"/>
    <w:rsid w:val="00BE3049"/>
    <w:rsid w:val="00BE32F8"/>
    <w:rsid w:val="00BE35E7"/>
    <w:rsid w:val="00BE4488"/>
    <w:rsid w:val="00BE4CD6"/>
    <w:rsid w:val="00BE4E77"/>
    <w:rsid w:val="00BE76DE"/>
    <w:rsid w:val="00BE7824"/>
    <w:rsid w:val="00BF037D"/>
    <w:rsid w:val="00BF169D"/>
    <w:rsid w:val="00BF589C"/>
    <w:rsid w:val="00BF59B3"/>
    <w:rsid w:val="00BF7DFB"/>
    <w:rsid w:val="00C018DA"/>
    <w:rsid w:val="00C02066"/>
    <w:rsid w:val="00C02255"/>
    <w:rsid w:val="00C02E4A"/>
    <w:rsid w:val="00C038F2"/>
    <w:rsid w:val="00C05C49"/>
    <w:rsid w:val="00C0618F"/>
    <w:rsid w:val="00C07780"/>
    <w:rsid w:val="00C07D7F"/>
    <w:rsid w:val="00C11286"/>
    <w:rsid w:val="00C11AA3"/>
    <w:rsid w:val="00C1282F"/>
    <w:rsid w:val="00C14CDD"/>
    <w:rsid w:val="00C20E2B"/>
    <w:rsid w:val="00C21BD1"/>
    <w:rsid w:val="00C23157"/>
    <w:rsid w:val="00C24753"/>
    <w:rsid w:val="00C31458"/>
    <w:rsid w:val="00C31C62"/>
    <w:rsid w:val="00C32775"/>
    <w:rsid w:val="00C32971"/>
    <w:rsid w:val="00C3335E"/>
    <w:rsid w:val="00C3374B"/>
    <w:rsid w:val="00C34049"/>
    <w:rsid w:val="00C36224"/>
    <w:rsid w:val="00C400F3"/>
    <w:rsid w:val="00C411C2"/>
    <w:rsid w:val="00C42167"/>
    <w:rsid w:val="00C43A77"/>
    <w:rsid w:val="00C43B14"/>
    <w:rsid w:val="00C43FAB"/>
    <w:rsid w:val="00C44F30"/>
    <w:rsid w:val="00C468C0"/>
    <w:rsid w:val="00C500FF"/>
    <w:rsid w:val="00C50197"/>
    <w:rsid w:val="00C50C47"/>
    <w:rsid w:val="00C52F3C"/>
    <w:rsid w:val="00C53CEC"/>
    <w:rsid w:val="00C56543"/>
    <w:rsid w:val="00C60F45"/>
    <w:rsid w:val="00C615D1"/>
    <w:rsid w:val="00C64203"/>
    <w:rsid w:val="00C64C7B"/>
    <w:rsid w:val="00C665B2"/>
    <w:rsid w:val="00C67694"/>
    <w:rsid w:val="00C7376E"/>
    <w:rsid w:val="00C74739"/>
    <w:rsid w:val="00C76DA0"/>
    <w:rsid w:val="00C80CFD"/>
    <w:rsid w:val="00C812B8"/>
    <w:rsid w:val="00C81B66"/>
    <w:rsid w:val="00C81C27"/>
    <w:rsid w:val="00C82054"/>
    <w:rsid w:val="00C839F5"/>
    <w:rsid w:val="00C83FCD"/>
    <w:rsid w:val="00C84AED"/>
    <w:rsid w:val="00C85E0D"/>
    <w:rsid w:val="00C87D8D"/>
    <w:rsid w:val="00C87F06"/>
    <w:rsid w:val="00C927B5"/>
    <w:rsid w:val="00C92DDD"/>
    <w:rsid w:val="00C9309B"/>
    <w:rsid w:val="00C94308"/>
    <w:rsid w:val="00C94765"/>
    <w:rsid w:val="00C94A31"/>
    <w:rsid w:val="00C969B7"/>
    <w:rsid w:val="00CA1093"/>
    <w:rsid w:val="00CA1763"/>
    <w:rsid w:val="00CA1B02"/>
    <w:rsid w:val="00CA2EFD"/>
    <w:rsid w:val="00CB06CF"/>
    <w:rsid w:val="00CB0A61"/>
    <w:rsid w:val="00CB166D"/>
    <w:rsid w:val="00CB17EA"/>
    <w:rsid w:val="00CB2F17"/>
    <w:rsid w:val="00CB4902"/>
    <w:rsid w:val="00CB7B30"/>
    <w:rsid w:val="00CC1625"/>
    <w:rsid w:val="00CC2229"/>
    <w:rsid w:val="00CC37BF"/>
    <w:rsid w:val="00CC70D9"/>
    <w:rsid w:val="00CD0C65"/>
    <w:rsid w:val="00CD734E"/>
    <w:rsid w:val="00CE07EF"/>
    <w:rsid w:val="00CE2DB3"/>
    <w:rsid w:val="00CE4530"/>
    <w:rsid w:val="00CE46D6"/>
    <w:rsid w:val="00CE4E15"/>
    <w:rsid w:val="00CE5F22"/>
    <w:rsid w:val="00CF3549"/>
    <w:rsid w:val="00CF4581"/>
    <w:rsid w:val="00CF4EA9"/>
    <w:rsid w:val="00CF6F73"/>
    <w:rsid w:val="00D00847"/>
    <w:rsid w:val="00D00B24"/>
    <w:rsid w:val="00D0214E"/>
    <w:rsid w:val="00D04878"/>
    <w:rsid w:val="00D04CDE"/>
    <w:rsid w:val="00D05F5F"/>
    <w:rsid w:val="00D06250"/>
    <w:rsid w:val="00D112B5"/>
    <w:rsid w:val="00D128FA"/>
    <w:rsid w:val="00D139A5"/>
    <w:rsid w:val="00D13D4D"/>
    <w:rsid w:val="00D13DC1"/>
    <w:rsid w:val="00D13FD6"/>
    <w:rsid w:val="00D1521A"/>
    <w:rsid w:val="00D201F6"/>
    <w:rsid w:val="00D22556"/>
    <w:rsid w:val="00D27722"/>
    <w:rsid w:val="00D279C2"/>
    <w:rsid w:val="00D30260"/>
    <w:rsid w:val="00D302CA"/>
    <w:rsid w:val="00D309EC"/>
    <w:rsid w:val="00D32764"/>
    <w:rsid w:val="00D35246"/>
    <w:rsid w:val="00D36991"/>
    <w:rsid w:val="00D40A84"/>
    <w:rsid w:val="00D41621"/>
    <w:rsid w:val="00D449B9"/>
    <w:rsid w:val="00D44EED"/>
    <w:rsid w:val="00D4582A"/>
    <w:rsid w:val="00D46100"/>
    <w:rsid w:val="00D46981"/>
    <w:rsid w:val="00D47042"/>
    <w:rsid w:val="00D561C5"/>
    <w:rsid w:val="00D57DE7"/>
    <w:rsid w:val="00D61914"/>
    <w:rsid w:val="00D62FC9"/>
    <w:rsid w:val="00D6350E"/>
    <w:rsid w:val="00D66054"/>
    <w:rsid w:val="00D66187"/>
    <w:rsid w:val="00D715C3"/>
    <w:rsid w:val="00D74884"/>
    <w:rsid w:val="00D74AF7"/>
    <w:rsid w:val="00D7585B"/>
    <w:rsid w:val="00D75F01"/>
    <w:rsid w:val="00D7614D"/>
    <w:rsid w:val="00D764B2"/>
    <w:rsid w:val="00D76839"/>
    <w:rsid w:val="00D76FC6"/>
    <w:rsid w:val="00D77EAA"/>
    <w:rsid w:val="00D80C7B"/>
    <w:rsid w:val="00D83D54"/>
    <w:rsid w:val="00D83F87"/>
    <w:rsid w:val="00D84899"/>
    <w:rsid w:val="00D86B40"/>
    <w:rsid w:val="00D87B37"/>
    <w:rsid w:val="00D911F3"/>
    <w:rsid w:val="00D930C0"/>
    <w:rsid w:val="00D9344D"/>
    <w:rsid w:val="00D93C5F"/>
    <w:rsid w:val="00D949C6"/>
    <w:rsid w:val="00D95523"/>
    <w:rsid w:val="00D9794B"/>
    <w:rsid w:val="00DA01F6"/>
    <w:rsid w:val="00DA1A83"/>
    <w:rsid w:val="00DA1CD0"/>
    <w:rsid w:val="00DA23D5"/>
    <w:rsid w:val="00DA726C"/>
    <w:rsid w:val="00DA7E1F"/>
    <w:rsid w:val="00DB1E43"/>
    <w:rsid w:val="00DB4F8B"/>
    <w:rsid w:val="00DB556E"/>
    <w:rsid w:val="00DB7B62"/>
    <w:rsid w:val="00DC0388"/>
    <w:rsid w:val="00DC2ACE"/>
    <w:rsid w:val="00DC2D43"/>
    <w:rsid w:val="00DC3014"/>
    <w:rsid w:val="00DC30E5"/>
    <w:rsid w:val="00DC4EC4"/>
    <w:rsid w:val="00DC5985"/>
    <w:rsid w:val="00DC7DBC"/>
    <w:rsid w:val="00DD02F0"/>
    <w:rsid w:val="00DD2DA9"/>
    <w:rsid w:val="00DD2E94"/>
    <w:rsid w:val="00DD4932"/>
    <w:rsid w:val="00DD57D6"/>
    <w:rsid w:val="00DE104D"/>
    <w:rsid w:val="00DE49D2"/>
    <w:rsid w:val="00DE4EDF"/>
    <w:rsid w:val="00DE644F"/>
    <w:rsid w:val="00DE7392"/>
    <w:rsid w:val="00DF1915"/>
    <w:rsid w:val="00DF222C"/>
    <w:rsid w:val="00DF4BBA"/>
    <w:rsid w:val="00E0180D"/>
    <w:rsid w:val="00E0184F"/>
    <w:rsid w:val="00E02643"/>
    <w:rsid w:val="00E02EFB"/>
    <w:rsid w:val="00E0352C"/>
    <w:rsid w:val="00E03A6F"/>
    <w:rsid w:val="00E03BB3"/>
    <w:rsid w:val="00E04C23"/>
    <w:rsid w:val="00E05C1A"/>
    <w:rsid w:val="00E12A33"/>
    <w:rsid w:val="00E134BE"/>
    <w:rsid w:val="00E165F9"/>
    <w:rsid w:val="00E2229B"/>
    <w:rsid w:val="00E2665E"/>
    <w:rsid w:val="00E26990"/>
    <w:rsid w:val="00E27510"/>
    <w:rsid w:val="00E33ACF"/>
    <w:rsid w:val="00E33DDB"/>
    <w:rsid w:val="00E34B95"/>
    <w:rsid w:val="00E378D3"/>
    <w:rsid w:val="00E37D60"/>
    <w:rsid w:val="00E40DE7"/>
    <w:rsid w:val="00E4263F"/>
    <w:rsid w:val="00E42DAA"/>
    <w:rsid w:val="00E437EB"/>
    <w:rsid w:val="00E442F1"/>
    <w:rsid w:val="00E504BF"/>
    <w:rsid w:val="00E51EAF"/>
    <w:rsid w:val="00E54CB5"/>
    <w:rsid w:val="00E603B8"/>
    <w:rsid w:val="00E62195"/>
    <w:rsid w:val="00E63DC4"/>
    <w:rsid w:val="00E65DC4"/>
    <w:rsid w:val="00E65E3B"/>
    <w:rsid w:val="00E65FA4"/>
    <w:rsid w:val="00E664A6"/>
    <w:rsid w:val="00E67254"/>
    <w:rsid w:val="00E6757D"/>
    <w:rsid w:val="00E67ECC"/>
    <w:rsid w:val="00E706AF"/>
    <w:rsid w:val="00E70B54"/>
    <w:rsid w:val="00E71573"/>
    <w:rsid w:val="00E750CF"/>
    <w:rsid w:val="00E7590C"/>
    <w:rsid w:val="00E763CB"/>
    <w:rsid w:val="00E8283E"/>
    <w:rsid w:val="00E83325"/>
    <w:rsid w:val="00E84BA4"/>
    <w:rsid w:val="00E85B22"/>
    <w:rsid w:val="00E86FEF"/>
    <w:rsid w:val="00E90816"/>
    <w:rsid w:val="00E92AEF"/>
    <w:rsid w:val="00E94F1C"/>
    <w:rsid w:val="00E9552D"/>
    <w:rsid w:val="00E97139"/>
    <w:rsid w:val="00E97357"/>
    <w:rsid w:val="00EA0328"/>
    <w:rsid w:val="00EA1250"/>
    <w:rsid w:val="00EA1E3C"/>
    <w:rsid w:val="00EA2F1C"/>
    <w:rsid w:val="00EA4FCA"/>
    <w:rsid w:val="00EA5665"/>
    <w:rsid w:val="00EA585E"/>
    <w:rsid w:val="00EA792F"/>
    <w:rsid w:val="00EB1DA4"/>
    <w:rsid w:val="00EB277B"/>
    <w:rsid w:val="00EB3446"/>
    <w:rsid w:val="00EB3E4C"/>
    <w:rsid w:val="00EB570E"/>
    <w:rsid w:val="00EC2A3F"/>
    <w:rsid w:val="00EC36DA"/>
    <w:rsid w:val="00EC68A9"/>
    <w:rsid w:val="00EC7621"/>
    <w:rsid w:val="00EC7AA6"/>
    <w:rsid w:val="00EC7C65"/>
    <w:rsid w:val="00ED24B6"/>
    <w:rsid w:val="00ED2542"/>
    <w:rsid w:val="00ED2C97"/>
    <w:rsid w:val="00ED2E25"/>
    <w:rsid w:val="00ED301D"/>
    <w:rsid w:val="00ED48A8"/>
    <w:rsid w:val="00ED59FD"/>
    <w:rsid w:val="00ED676F"/>
    <w:rsid w:val="00ED71F5"/>
    <w:rsid w:val="00ED793B"/>
    <w:rsid w:val="00EE0D31"/>
    <w:rsid w:val="00EE0E31"/>
    <w:rsid w:val="00EE3B4A"/>
    <w:rsid w:val="00EE5E4E"/>
    <w:rsid w:val="00EE7AE8"/>
    <w:rsid w:val="00EE7BDA"/>
    <w:rsid w:val="00EF07FC"/>
    <w:rsid w:val="00EF16C3"/>
    <w:rsid w:val="00EF3D12"/>
    <w:rsid w:val="00EF3F08"/>
    <w:rsid w:val="00EF6858"/>
    <w:rsid w:val="00F0061B"/>
    <w:rsid w:val="00F07FCC"/>
    <w:rsid w:val="00F102F7"/>
    <w:rsid w:val="00F137A5"/>
    <w:rsid w:val="00F14F6C"/>
    <w:rsid w:val="00F15D19"/>
    <w:rsid w:val="00F1608A"/>
    <w:rsid w:val="00F162F5"/>
    <w:rsid w:val="00F22520"/>
    <w:rsid w:val="00F228A7"/>
    <w:rsid w:val="00F22FAD"/>
    <w:rsid w:val="00F251E5"/>
    <w:rsid w:val="00F25866"/>
    <w:rsid w:val="00F26C53"/>
    <w:rsid w:val="00F312EF"/>
    <w:rsid w:val="00F313F0"/>
    <w:rsid w:val="00F33829"/>
    <w:rsid w:val="00F3483C"/>
    <w:rsid w:val="00F37B76"/>
    <w:rsid w:val="00F44BAB"/>
    <w:rsid w:val="00F47152"/>
    <w:rsid w:val="00F47FA9"/>
    <w:rsid w:val="00F50209"/>
    <w:rsid w:val="00F50516"/>
    <w:rsid w:val="00F50B0E"/>
    <w:rsid w:val="00F60EDD"/>
    <w:rsid w:val="00F62C63"/>
    <w:rsid w:val="00F63702"/>
    <w:rsid w:val="00F664B9"/>
    <w:rsid w:val="00F73876"/>
    <w:rsid w:val="00F764AB"/>
    <w:rsid w:val="00F77998"/>
    <w:rsid w:val="00F77AE0"/>
    <w:rsid w:val="00F808B2"/>
    <w:rsid w:val="00F8197A"/>
    <w:rsid w:val="00F84726"/>
    <w:rsid w:val="00F84FB7"/>
    <w:rsid w:val="00F87D91"/>
    <w:rsid w:val="00F91806"/>
    <w:rsid w:val="00F9238E"/>
    <w:rsid w:val="00F9380E"/>
    <w:rsid w:val="00F93938"/>
    <w:rsid w:val="00F93D3F"/>
    <w:rsid w:val="00F94740"/>
    <w:rsid w:val="00F97318"/>
    <w:rsid w:val="00FA038E"/>
    <w:rsid w:val="00FA2DF6"/>
    <w:rsid w:val="00FA316D"/>
    <w:rsid w:val="00FA3299"/>
    <w:rsid w:val="00FA371D"/>
    <w:rsid w:val="00FA6221"/>
    <w:rsid w:val="00FA73B9"/>
    <w:rsid w:val="00FB0B0C"/>
    <w:rsid w:val="00FB2332"/>
    <w:rsid w:val="00FB600D"/>
    <w:rsid w:val="00FB64E8"/>
    <w:rsid w:val="00FC02FF"/>
    <w:rsid w:val="00FC189C"/>
    <w:rsid w:val="00FC1B99"/>
    <w:rsid w:val="00FC1F04"/>
    <w:rsid w:val="00FC2443"/>
    <w:rsid w:val="00FC377A"/>
    <w:rsid w:val="00FC405C"/>
    <w:rsid w:val="00FC43F0"/>
    <w:rsid w:val="00FC4E47"/>
    <w:rsid w:val="00FC566D"/>
    <w:rsid w:val="00FC7A62"/>
    <w:rsid w:val="00FD0C14"/>
    <w:rsid w:val="00FD2083"/>
    <w:rsid w:val="00FD2DF0"/>
    <w:rsid w:val="00FD314F"/>
    <w:rsid w:val="00FD4459"/>
    <w:rsid w:val="00FD5F04"/>
    <w:rsid w:val="00FE00CE"/>
    <w:rsid w:val="00FE2380"/>
    <w:rsid w:val="00FE2DC3"/>
    <w:rsid w:val="00FE3396"/>
    <w:rsid w:val="00FE3C1F"/>
    <w:rsid w:val="00FE51EB"/>
    <w:rsid w:val="00FE5255"/>
    <w:rsid w:val="00FE675C"/>
    <w:rsid w:val="00FF0771"/>
    <w:rsid w:val="00FF0FFB"/>
    <w:rsid w:val="00FF2296"/>
    <w:rsid w:val="00FF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5AE2CEA"/>
  <w15:docId w15:val="{57DC87C7-498D-4FE1-9141-248BDCE63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37AE"/>
    <w:rPr>
      <w:rFonts w:ascii="Arial" w:hAnsi="Arial"/>
      <w:sz w:val="24"/>
      <w:lang w:eastAsia="es-ES"/>
    </w:rPr>
  </w:style>
  <w:style w:type="paragraph" w:styleId="Ttulo1">
    <w:name w:val="heading 1"/>
    <w:basedOn w:val="Normal"/>
    <w:next w:val="Normal"/>
    <w:qFormat/>
    <w:pPr>
      <w:keepNext/>
      <w:tabs>
        <w:tab w:val="left" w:pos="248"/>
        <w:tab w:val="left" w:pos="968"/>
        <w:tab w:val="left" w:pos="1688"/>
        <w:tab w:val="left" w:pos="2408"/>
        <w:tab w:val="left" w:pos="3128"/>
        <w:tab w:val="left" w:pos="3848"/>
        <w:tab w:val="left" w:pos="4568"/>
        <w:tab w:val="left" w:pos="5288"/>
        <w:tab w:val="left" w:pos="6008"/>
        <w:tab w:val="left" w:pos="6728"/>
        <w:tab w:val="left" w:pos="7448"/>
        <w:tab w:val="left" w:pos="8168"/>
      </w:tabs>
      <w:suppressAutoHyphens/>
      <w:jc w:val="both"/>
      <w:outlineLvl w:val="0"/>
    </w:pPr>
    <w:rPr>
      <w:b/>
      <w:sz w:val="18"/>
    </w:rPr>
  </w:style>
  <w:style w:type="paragraph" w:styleId="Ttulo2">
    <w:name w:val="heading 2"/>
    <w:basedOn w:val="Normal"/>
    <w:next w:val="Normal"/>
    <w:qFormat/>
    <w:pPr>
      <w:keepNext/>
      <w:tabs>
        <w:tab w:val="left" w:pos="248"/>
        <w:tab w:val="left" w:pos="968"/>
        <w:tab w:val="left" w:pos="1688"/>
        <w:tab w:val="left" w:pos="2408"/>
        <w:tab w:val="left" w:pos="3128"/>
        <w:tab w:val="left" w:pos="3848"/>
        <w:tab w:val="left" w:pos="4568"/>
        <w:tab w:val="left" w:pos="5288"/>
        <w:tab w:val="left" w:pos="6008"/>
        <w:tab w:val="left" w:pos="6728"/>
        <w:tab w:val="left" w:pos="7448"/>
        <w:tab w:val="left" w:pos="8168"/>
      </w:tabs>
      <w:suppressAutoHyphens/>
      <w:ind w:left="975"/>
      <w:jc w:val="both"/>
      <w:outlineLvl w:val="1"/>
    </w:pPr>
    <w:rPr>
      <w:b/>
      <w:spacing w:val="-3"/>
    </w:rPr>
  </w:style>
  <w:style w:type="paragraph" w:styleId="Ttulo3">
    <w:name w:val="heading 3"/>
    <w:basedOn w:val="Normal"/>
    <w:next w:val="Normal"/>
    <w:qFormat/>
    <w:pPr>
      <w:keepNext/>
      <w:tabs>
        <w:tab w:val="left" w:pos="248"/>
        <w:tab w:val="left" w:pos="968"/>
        <w:tab w:val="left" w:pos="1688"/>
        <w:tab w:val="left" w:pos="2408"/>
        <w:tab w:val="left" w:pos="3128"/>
        <w:tab w:val="left" w:pos="3848"/>
        <w:tab w:val="left" w:pos="4568"/>
        <w:tab w:val="left" w:pos="5288"/>
        <w:tab w:val="left" w:pos="6008"/>
        <w:tab w:val="left" w:pos="6728"/>
        <w:tab w:val="left" w:pos="7448"/>
        <w:tab w:val="left" w:pos="8168"/>
      </w:tabs>
      <w:suppressAutoHyphens/>
      <w:jc w:val="both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tabs>
        <w:tab w:val="left" w:pos="567"/>
        <w:tab w:val="left" w:pos="968"/>
        <w:tab w:val="left" w:pos="1688"/>
        <w:tab w:val="left" w:pos="2408"/>
        <w:tab w:val="left" w:pos="3128"/>
        <w:tab w:val="left" w:pos="3848"/>
        <w:tab w:val="left" w:pos="4568"/>
        <w:tab w:val="left" w:pos="5288"/>
        <w:tab w:val="left" w:pos="6008"/>
        <w:tab w:val="left" w:pos="6728"/>
        <w:tab w:val="left" w:pos="7448"/>
        <w:tab w:val="left" w:pos="8168"/>
      </w:tabs>
      <w:suppressAutoHyphens/>
      <w:jc w:val="both"/>
      <w:outlineLvl w:val="3"/>
    </w:pPr>
    <w:rPr>
      <w:spacing w:val="-3"/>
    </w:rPr>
  </w:style>
  <w:style w:type="paragraph" w:styleId="Ttulo5">
    <w:name w:val="heading 5"/>
    <w:basedOn w:val="Normal"/>
    <w:next w:val="Normal"/>
    <w:qFormat/>
    <w:pPr>
      <w:keepNext/>
      <w:tabs>
        <w:tab w:val="left" w:pos="248"/>
        <w:tab w:val="left" w:pos="968"/>
        <w:tab w:val="left" w:pos="1688"/>
        <w:tab w:val="left" w:pos="2408"/>
        <w:tab w:val="left" w:pos="3128"/>
        <w:tab w:val="left" w:pos="3848"/>
        <w:tab w:val="left" w:pos="4568"/>
        <w:tab w:val="left" w:pos="5288"/>
        <w:tab w:val="left" w:pos="6008"/>
        <w:tab w:val="left" w:pos="6728"/>
        <w:tab w:val="left" w:pos="7448"/>
        <w:tab w:val="left" w:pos="8168"/>
      </w:tabs>
      <w:suppressAutoHyphens/>
      <w:ind w:left="360"/>
      <w:jc w:val="both"/>
      <w:outlineLvl w:val="4"/>
    </w:pPr>
    <w:rPr>
      <w:b/>
      <w:spacing w:val="-3"/>
    </w:rPr>
  </w:style>
  <w:style w:type="paragraph" w:styleId="Ttulo6">
    <w:name w:val="heading 6"/>
    <w:basedOn w:val="Normal"/>
    <w:next w:val="Normal"/>
    <w:qFormat/>
    <w:pPr>
      <w:keepNext/>
      <w:suppressAutoHyphens/>
      <w:jc w:val="right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keepNext/>
      <w:suppressAutoHyphens/>
      <w:ind w:left="1440" w:firstLine="720"/>
      <w:jc w:val="both"/>
      <w:outlineLvl w:val="6"/>
    </w:pPr>
    <w:rPr>
      <w:rFonts w:ascii="Arial Narrow" w:hAnsi="Arial Narrow"/>
      <w:i/>
      <w:sz w:val="20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rFonts w:ascii="Arial Narrow" w:hAnsi="Arial Narrow"/>
      <w:b/>
      <w:sz w:val="18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Tahoma" w:hAnsi="Tahoma"/>
      <w:b/>
      <w:i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alfinal">
    <w:name w:val="endnote text"/>
    <w:basedOn w:val="Normal"/>
    <w:semiHidden/>
  </w:style>
  <w:style w:type="character" w:styleId="Refdenotaalfinal">
    <w:name w:val="endnote reference"/>
    <w:semiHidden/>
    <w:rPr>
      <w:vertAlign w:val="superscript"/>
    </w:rPr>
  </w:style>
  <w:style w:type="paragraph" w:styleId="Textonotapie">
    <w:name w:val="footnote text"/>
    <w:basedOn w:val="Normal"/>
    <w:semiHidden/>
  </w:style>
  <w:style w:type="character" w:styleId="Refdenotaalpie">
    <w:name w:val="footnote reference"/>
    <w:semiHidden/>
    <w:rPr>
      <w:vertAlign w:val="superscript"/>
    </w:rPr>
  </w:style>
  <w:style w:type="character" w:customStyle="1" w:styleId="DefaultPara">
    <w:name w:val="Default Para"/>
    <w:basedOn w:val="Fuentedeprrafopredeter"/>
  </w:style>
  <w:style w:type="paragraph" w:styleId="TDC1">
    <w:name w:val="toc 1"/>
    <w:basedOn w:val="Normal"/>
    <w:next w:val="Normal"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DC2">
    <w:name w:val="toc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DC3">
    <w:name w:val="toc 3"/>
    <w:basedOn w:val="Normal"/>
    <w:next w:val="Normal"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DC4">
    <w:name w:val="toc 4"/>
    <w:basedOn w:val="Normal"/>
    <w:next w:val="Normal"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DC5">
    <w:name w:val="toc 5"/>
    <w:basedOn w:val="Normal"/>
    <w:next w:val="Normal"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DC6">
    <w:name w:val="toc 6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DC7">
    <w:name w:val="toc 7"/>
    <w:basedOn w:val="Normal"/>
    <w:next w:val="Normal"/>
    <w:semiHidden/>
    <w:pPr>
      <w:suppressAutoHyphens/>
      <w:ind w:left="720" w:hanging="720"/>
    </w:pPr>
  </w:style>
  <w:style w:type="paragraph" w:styleId="TDC8">
    <w:name w:val="toc 8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DC9">
    <w:name w:val="toc 9"/>
    <w:basedOn w:val="Normal"/>
    <w:next w:val="Normal"/>
    <w:semiHidden/>
    <w:pPr>
      <w:tabs>
        <w:tab w:val="right" w:leader="dot" w:pos="9360"/>
      </w:tabs>
      <w:suppressAutoHyphens/>
      <w:ind w:left="720" w:hanging="720"/>
    </w:pPr>
  </w:style>
  <w:style w:type="paragraph" w:styleId="ndice1">
    <w:name w:val="index 1"/>
    <w:basedOn w:val="Normal"/>
    <w:next w:val="Normal"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ndice2">
    <w:name w:val="index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Encabezadodelista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Descripci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Encabezado">
    <w:name w:val="header"/>
    <w:basedOn w:val="Normal"/>
    <w:link w:val="EncabezadoCar"/>
    <w:uiPriority w:val="99"/>
    <w:pPr>
      <w:tabs>
        <w:tab w:val="center" w:pos="4153"/>
        <w:tab w:val="right" w:pos="8306"/>
      </w:tabs>
    </w:pPr>
  </w:style>
  <w:style w:type="character" w:styleId="Nmerodepgina">
    <w:name w:val="page number"/>
    <w:basedOn w:val="Fuentedeprrafopredeter"/>
  </w:style>
  <w:style w:type="paragraph" w:styleId="Sangradetextonormal">
    <w:name w:val="Body Text Indent"/>
    <w:basedOn w:val="Normal"/>
    <w:pPr>
      <w:tabs>
        <w:tab w:val="left" w:pos="248"/>
        <w:tab w:val="left" w:pos="968"/>
        <w:tab w:val="left" w:pos="1688"/>
        <w:tab w:val="left" w:pos="2408"/>
        <w:tab w:val="left" w:pos="3128"/>
        <w:tab w:val="left" w:pos="3848"/>
        <w:tab w:val="left" w:pos="4568"/>
        <w:tab w:val="left" w:pos="5288"/>
        <w:tab w:val="left" w:pos="6008"/>
        <w:tab w:val="left" w:pos="6728"/>
        <w:tab w:val="left" w:pos="7448"/>
        <w:tab w:val="left" w:pos="8168"/>
      </w:tabs>
      <w:suppressAutoHyphens/>
      <w:ind w:left="975"/>
      <w:jc w:val="both"/>
    </w:pPr>
    <w:rPr>
      <w:spacing w:val="-3"/>
    </w:rPr>
  </w:style>
  <w:style w:type="paragraph" w:styleId="Textoindependiente">
    <w:name w:val="Body Text"/>
    <w:basedOn w:val="Normal"/>
    <w:pPr>
      <w:tabs>
        <w:tab w:val="left" w:pos="0"/>
        <w:tab w:val="left" w:pos="248"/>
        <w:tab w:val="left" w:pos="1688"/>
        <w:tab w:val="left" w:pos="2408"/>
        <w:tab w:val="left" w:pos="3128"/>
        <w:tab w:val="left" w:pos="3848"/>
        <w:tab w:val="left" w:pos="4568"/>
        <w:tab w:val="left" w:pos="5288"/>
        <w:tab w:val="left" w:pos="6008"/>
        <w:tab w:val="left" w:pos="6728"/>
        <w:tab w:val="left" w:pos="7448"/>
        <w:tab w:val="left" w:pos="8168"/>
      </w:tabs>
      <w:suppressAutoHyphens/>
      <w:jc w:val="both"/>
    </w:pPr>
  </w:style>
  <w:style w:type="paragraph" w:styleId="Ttulo">
    <w:name w:val="Title"/>
    <w:basedOn w:val="Normal"/>
    <w:qFormat/>
    <w:pPr>
      <w:tabs>
        <w:tab w:val="left" w:pos="2430"/>
        <w:tab w:val="center" w:pos="4136"/>
      </w:tabs>
      <w:suppressAutoHyphens/>
      <w:ind w:right="2322"/>
      <w:jc w:val="center"/>
    </w:pPr>
    <w:rPr>
      <w:b/>
      <w:sz w:val="28"/>
    </w:r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Sangra2detindependiente">
    <w:name w:val="Body Text Indent 2"/>
    <w:basedOn w:val="Normal"/>
    <w:pPr>
      <w:suppressAutoHyphens/>
      <w:ind w:left="2127"/>
      <w:jc w:val="both"/>
    </w:pPr>
    <w:rPr>
      <w:b/>
      <w:sz w:val="22"/>
    </w:rPr>
  </w:style>
  <w:style w:type="paragraph" w:styleId="Sangra3detindependiente">
    <w:name w:val="Body Text Indent 3"/>
    <w:basedOn w:val="Normal"/>
    <w:pPr>
      <w:suppressAutoHyphens/>
      <w:ind w:firstLine="2127"/>
      <w:jc w:val="both"/>
    </w:pPr>
    <w:rPr>
      <w:sz w:val="22"/>
    </w:rPr>
  </w:style>
  <w:style w:type="paragraph" w:styleId="Textoindependiente2">
    <w:name w:val="Body Text 2"/>
    <w:basedOn w:val="Normal"/>
    <w:link w:val="Textoindependiente2Car"/>
    <w:pPr>
      <w:suppressAutoHyphens/>
      <w:spacing w:line="360" w:lineRule="auto"/>
      <w:jc w:val="both"/>
    </w:pPr>
    <w:rPr>
      <w:sz w:val="22"/>
    </w:rPr>
  </w:style>
  <w:style w:type="character" w:styleId="Hipervnculo">
    <w:name w:val="Hyperlink"/>
    <w:rPr>
      <w:color w:val="0000FF"/>
      <w:u w:val="single"/>
    </w:rPr>
  </w:style>
  <w:style w:type="paragraph" w:styleId="Textoindependiente3">
    <w:name w:val="Body Text 3"/>
    <w:basedOn w:val="Normal"/>
    <w:pPr>
      <w:suppressAutoHyphens/>
      <w:spacing w:line="360" w:lineRule="auto"/>
      <w:jc w:val="both"/>
    </w:pPr>
    <w:rPr>
      <w:i/>
      <w:sz w:val="22"/>
    </w:rPr>
  </w:style>
  <w:style w:type="paragraph" w:styleId="Textodeglobo">
    <w:name w:val="Balloon Text"/>
    <w:basedOn w:val="Normal"/>
    <w:semiHidden/>
    <w:rsid w:val="0042598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B10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loque">
    <w:name w:val="Block Text"/>
    <w:basedOn w:val="Normal"/>
    <w:rsid w:val="00867D12"/>
    <w:pPr>
      <w:widowControl w:val="0"/>
      <w:tabs>
        <w:tab w:val="left" w:pos="-1257"/>
        <w:tab w:val="left" w:pos="-720"/>
        <w:tab w:val="left" w:pos="1440"/>
      </w:tabs>
      <w:ind w:left="573" w:right="434"/>
      <w:jc w:val="both"/>
    </w:pPr>
    <w:rPr>
      <w:rFonts w:ascii="Times New Roman" w:hAnsi="Times New Roman"/>
      <w:snapToGrid w:val="0"/>
      <w:sz w:val="22"/>
      <w:lang w:val="es-ES_tradnl"/>
    </w:rPr>
  </w:style>
  <w:style w:type="paragraph" w:customStyle="1" w:styleId="CharCharCharCharCharCharCharCharCharCharCharCharCharCharCharCharCharCharCharCharCharCharCharCharCharChar">
    <w:name w:val="Char Char Char Char Char Char Char Char Char Char Char Char Char Char Char Char Char Char Char Char Char Char Char Char Char Char"/>
    <w:basedOn w:val="Normal"/>
    <w:autoRedefine/>
    <w:rsid w:val="00942829"/>
    <w:pPr>
      <w:spacing w:after="160" w:line="240" w:lineRule="exact"/>
    </w:pPr>
    <w:rPr>
      <w:rFonts w:ascii="Times New Roman" w:hAnsi="Times New Roman"/>
      <w:sz w:val="21"/>
      <w:szCs w:val="21"/>
      <w:lang w:val="en-US" w:eastAsia="en-US"/>
    </w:rPr>
  </w:style>
  <w:style w:type="paragraph" w:styleId="Sinespaciado">
    <w:name w:val="No Spacing"/>
    <w:link w:val="SinespaciadoCar"/>
    <w:uiPriority w:val="1"/>
    <w:qFormat/>
    <w:rsid w:val="003F18C6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D9794B"/>
    <w:pPr>
      <w:ind w:left="708"/>
    </w:pPr>
  </w:style>
  <w:style w:type="character" w:customStyle="1" w:styleId="Textoindependiente2Car">
    <w:name w:val="Texto independiente 2 Car"/>
    <w:link w:val="Textoindependiente2"/>
    <w:rsid w:val="00483991"/>
    <w:rPr>
      <w:rFonts w:ascii="Arial" w:hAnsi="Arial"/>
      <w:sz w:val="22"/>
      <w:lang w:val="es-CO"/>
    </w:rPr>
  </w:style>
  <w:style w:type="paragraph" w:customStyle="1" w:styleId="Standard">
    <w:name w:val="Standard"/>
    <w:rsid w:val="00393045"/>
    <w:pPr>
      <w:widowControl w:val="0"/>
      <w:suppressAutoHyphens/>
      <w:autoSpaceDN w:val="0"/>
      <w:textAlignment w:val="baseline"/>
    </w:pPr>
    <w:rPr>
      <w:rFonts w:ascii="Liberation Serif" w:eastAsia="DejaVu Sans" w:hAnsi="Liberation Serif" w:cs="DejaVu Sans"/>
      <w:kern w:val="3"/>
      <w:sz w:val="24"/>
      <w:szCs w:val="24"/>
      <w:lang w:val="es-ES"/>
    </w:rPr>
  </w:style>
  <w:style w:type="paragraph" w:customStyle="1" w:styleId="Default">
    <w:name w:val="Default"/>
    <w:rsid w:val="00A43F6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customStyle="1" w:styleId="SinespaciadoCar">
    <w:name w:val="Sin espaciado Car"/>
    <w:link w:val="Sinespaciado"/>
    <w:uiPriority w:val="1"/>
    <w:rsid w:val="00162AF5"/>
    <w:rPr>
      <w:sz w:val="24"/>
      <w:szCs w:val="24"/>
      <w:lang w:eastAsia="es-ES" w:bidi="ar-SA"/>
    </w:rPr>
  </w:style>
  <w:style w:type="character" w:customStyle="1" w:styleId="PiedepginaCar">
    <w:name w:val="Pie de página Car"/>
    <w:link w:val="Piedepgina"/>
    <w:rsid w:val="009637AE"/>
    <w:rPr>
      <w:rFonts w:ascii="Arial" w:hAnsi="Arial"/>
      <w:sz w:val="24"/>
      <w:lang w:eastAsia="es-ES"/>
    </w:rPr>
  </w:style>
  <w:style w:type="paragraph" w:styleId="NormalWeb">
    <w:name w:val="Normal (Web)"/>
    <w:basedOn w:val="Normal"/>
    <w:uiPriority w:val="99"/>
    <w:rsid w:val="004D5E7C"/>
    <w:pPr>
      <w:spacing w:before="100" w:beforeAutospacing="1" w:after="100" w:afterAutospacing="1"/>
    </w:pPr>
    <w:rPr>
      <w:rFonts w:ascii="Times New Roman" w:hAnsi="Times New Roman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C81B66"/>
    <w:rPr>
      <w:rFonts w:ascii="Arial" w:hAnsi="Arial"/>
      <w:sz w:val="24"/>
      <w:lang w:eastAsia="es-ES"/>
    </w:rPr>
  </w:style>
  <w:style w:type="character" w:styleId="Refdecomentario">
    <w:name w:val="annotation reference"/>
    <w:basedOn w:val="Fuentedeprrafopredeter"/>
    <w:semiHidden/>
    <w:unhideWhenUsed/>
    <w:rsid w:val="00A17645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A17645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A17645"/>
    <w:rPr>
      <w:rFonts w:ascii="Arial" w:hAnsi="Arial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1A22E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1A22E4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4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667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5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rmada.mil.co" TargetMode="External"/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rmada.mil.co" TargetMode="External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Plantillas\~wd07.tm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23C698-E255-4FBE-891A-9BF3798D8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~wd07.tmp</Template>
  <TotalTime>0</TotalTime>
  <Pages>11</Pages>
  <Words>2271</Words>
  <Characters>12492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FUERZAS MILITARES DE COLOMBIA</vt:lpstr>
    </vt:vector>
  </TitlesOfParts>
  <Company>HP</Company>
  <LinksUpToDate>false</LinksUpToDate>
  <CharactersWithSpaces>14734</CharactersWithSpaces>
  <SharedDoc>false</SharedDoc>
  <HLinks>
    <vt:vector size="6" baseType="variant">
      <vt:variant>
        <vt:i4>4522048</vt:i4>
      </vt:variant>
      <vt:variant>
        <vt:i4>0</vt:i4>
      </vt:variant>
      <vt:variant>
        <vt:i4>0</vt:i4>
      </vt:variant>
      <vt:variant>
        <vt:i4>5</vt:i4>
      </vt:variant>
      <vt:variant>
        <vt:lpwstr>http://www.armada.mil.co/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FUERZAS MILITARES DE COLOMBIA</dc:title>
  <dc:creator>AA</dc:creator>
  <cp:lastModifiedBy>DECANO FACULTAD INGENIERIA ENAP</cp:lastModifiedBy>
  <cp:revision>2</cp:revision>
  <cp:lastPrinted>2020-10-19T12:51:00Z</cp:lastPrinted>
  <dcterms:created xsi:type="dcterms:W3CDTF">2020-10-30T20:19:00Z</dcterms:created>
  <dcterms:modified xsi:type="dcterms:W3CDTF">2020-10-30T20:19:00Z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1383725828</vt:i4>
  </property>
</Properties>
</file>